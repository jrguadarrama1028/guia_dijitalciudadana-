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022A" w14:textId="45B64584" w:rsidR="00B81A8E" w:rsidRPr="00B81A8E" w:rsidRDefault="00B81A8E" w:rsidP="00B81A8E">
      <w:pPr>
        <w:spacing w:after="200"/>
        <w:rPr>
          <w:sz w:val="24"/>
        </w:rPr>
      </w:pPr>
      <w:bookmarkStart w:id="0" w:name="_Toc329354601"/>
      <w:bookmarkStart w:id="1" w:name="_Toc329354822"/>
    </w:p>
    <w:sdt>
      <w:sdtPr>
        <w:rPr>
          <w:color w:val="595959" w:themeColor="text1" w:themeTint="A6"/>
          <w:sz w:val="24"/>
        </w:rPr>
        <w:id w:val="3174419"/>
        <w:docPartObj>
          <w:docPartGallery w:val="Cover Pages"/>
          <w:docPartUnique/>
        </w:docPartObj>
      </w:sdtPr>
      <w:sdtEndPr>
        <w:rPr>
          <w:rFonts w:ascii="Algerian" w:hAnsi="Algerian"/>
          <w:sz w:val="36"/>
          <w:szCs w:val="36"/>
        </w:rPr>
      </w:sdtEndPr>
      <w:sdtContent>
        <w:p w14:paraId="1ACB78C9" w14:textId="3C61D72F" w:rsidR="0087552D" w:rsidRDefault="000C3468">
          <w:pPr>
            <w:pStyle w:val="Sinespaciado"/>
            <w:rPr>
              <w:sz w:val="24"/>
            </w:rPr>
          </w:pPr>
          <w:r>
            <w:rPr>
              <w:noProof/>
              <w:color w:val="595959" w:themeColor="text1" w:themeTint="A6"/>
              <w:sz w:val="24"/>
            </w:rPr>
            <w:drawing>
              <wp:anchor distT="0" distB="0" distL="114300" distR="114300" simplePos="0" relativeHeight="251664384" behindDoc="0" locked="0" layoutInCell="1" allowOverlap="1" wp14:anchorId="68BA1190" wp14:editId="183F73B3">
                <wp:simplePos x="0" y="0"/>
                <wp:positionH relativeFrom="column">
                  <wp:posOffset>-563245</wp:posOffset>
                </wp:positionH>
                <wp:positionV relativeFrom="paragraph">
                  <wp:posOffset>-297180</wp:posOffset>
                </wp:positionV>
                <wp:extent cx="6602095" cy="5745480"/>
                <wp:effectExtent l="0" t="0" r="8255" b="7620"/>
                <wp:wrapNone/>
                <wp:docPr id="214738235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02095" cy="5745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1F4D0072" w14:textId="3033CD37" w:rsidR="007C0D45" w:rsidRDefault="007C0D45" w:rsidP="007C0D45">
          <w:pPr>
            <w:spacing w:after="200"/>
          </w:pPr>
        </w:p>
        <w:p w14:paraId="50AC3BE4" w14:textId="1F7F4BAF" w:rsidR="007C0D45" w:rsidRDefault="000C3468">
          <w:pPr>
            <w:spacing w:after="200"/>
          </w:pPr>
          <w:r>
            <w:rPr>
              <w:noProof/>
              <w:lang w:val="en-US" w:eastAsia="en-US" w:bidi="th-T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 wp14:anchorId="07FF9A07" wp14:editId="2E84121E">
                    <wp:simplePos x="0" y="0"/>
                    <wp:positionH relativeFrom="margin">
                      <wp:posOffset>46990</wp:posOffset>
                    </wp:positionH>
                    <wp:positionV relativeFrom="margin">
                      <wp:posOffset>7529195</wp:posOffset>
                    </wp:positionV>
                    <wp:extent cx="3943350" cy="265176"/>
                    <wp:effectExtent l="0" t="0" r="7620" b="0"/>
                    <wp:wrapSquare wrapText="bothSides"/>
                    <wp:docPr id="20" name="Cuadro de texto 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3FC55A" w14:textId="1489A375" w:rsidR="0087552D" w:rsidRPr="00C84D22" w:rsidRDefault="00000000">
                                <w:pPr>
                                  <w:pStyle w:val="Informacindecontacto"/>
                                </w:pPr>
                                <w:sdt>
                                  <w:sdtPr>
                                    <w:rPr>
                                      <w:lang w:val="es-ES_tradnl"/>
                                    </w:rPr>
                                    <w:alias w:val="Nombre"/>
                                    <w:tag w:val=""/>
                                    <w:id w:val="-1509202873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C0D45">
                                      <w:rPr>
                                        <w:lang w:val="es-ES_tradnl"/>
                                      </w:rPr>
                                      <w:t>Marco Guadarrama</w:t>
                                    </w:r>
                                  </w:sdtContent>
                                </w:sdt>
                                <w:r w:rsidR="0087552D" w:rsidRPr="00C84D22">
                                  <w:t> | </w:t>
                                </w:r>
                                <w:sdt>
                                  <w:sdtPr>
                                    <w:alias w:val="Nombre de la asignatura"/>
                                    <w:tag w:val=""/>
                                    <w:id w:val="-728219936"/>
                                    <w:placeholder>
                                      <w:docPart w:val="355EA885E70848568F70F63B2A9A0896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Content>
                                    <w:r w:rsidR="007C0D45">
                                      <w:t>CONSTRUYE BASE DE DATOS PARA APLICACIONES WEB</w:t>
                                    </w:r>
                                  </w:sdtContent>
                                </w:sdt>
                                <w:r w:rsidR="0087552D" w:rsidRPr="00C84D22">
                                  <w:t> | </w:t>
                                </w:r>
                                <w:sdt>
                                  <w:sdtPr>
                                    <w:alias w:val="Fecha"/>
                                    <w:tag w:val=""/>
                                    <w:id w:val="2032065285"/>
                                    <w:placeholder>
                                      <w:docPart w:val="8B3F48B570CF4D899D2E6A60570DD330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03T00:00:00Z">
                                      <w:dateFormat w:val="dd' de 'MMMM' de '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7C0D45">
                                      <w:t>03 de septiembre de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FF9A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 20" o:spid="_x0000_s1026" type="#_x0000_t202" style="position:absolute;margin-left:3.7pt;margin-top:592.85pt;width:310.5pt;height:20.9pt;z-index:251660288;visibility:visible;mso-wrap-style:square;mso-width-percent:9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" o:allowoverlap="f" filled="f" stroked="f" strokeweight=".5pt">
                    <v:textbox style="mso-fit-shape-to-text:t" inset="0,,0">
                      <w:txbxContent>
                        <w:p w14:paraId="343FC55A" w14:textId="1489A375" w:rsidR="0087552D" w:rsidRPr="00C84D22" w:rsidRDefault="00000000">
                          <w:pPr>
                            <w:pStyle w:val="Informacindecontacto"/>
                          </w:pPr>
                          <w:sdt>
                            <w:sdtPr>
                              <w:rPr>
                                <w:lang w:val="es-ES_tradnl"/>
                              </w:rPr>
                              <w:alias w:val="Nombre"/>
                              <w:tag w:val=""/>
                              <w:id w:val="-1509202873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C0D45">
                                <w:rPr>
                                  <w:lang w:val="es-ES_tradnl"/>
                                </w:rPr>
                                <w:t>Marco Guadarrama</w:t>
                              </w:r>
                            </w:sdtContent>
                          </w:sdt>
                          <w:r w:rsidR="0087552D" w:rsidRPr="00C84D22">
                            <w:t> | </w:t>
                          </w:r>
                          <w:sdt>
                            <w:sdtPr>
                              <w:alias w:val="Nombre de la asignatura"/>
                              <w:tag w:val=""/>
                              <w:id w:val="-728219936"/>
                              <w:placeholder>
                                <w:docPart w:val="355EA885E70848568F70F63B2A9A089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="007C0D45">
                                <w:t>CONSTRUYE BASE DE DATOS PARA APLICACIONES WEB</w:t>
                              </w:r>
                            </w:sdtContent>
                          </w:sdt>
                          <w:r w:rsidR="0087552D" w:rsidRPr="00C84D22">
                            <w:t> | </w:t>
                          </w:r>
                          <w:sdt>
                            <w:sdtPr>
                              <w:alias w:val="Fecha"/>
                              <w:tag w:val=""/>
                              <w:id w:val="2032065285"/>
                              <w:placeholder>
                                <w:docPart w:val="8B3F48B570CF4D899D2E6A60570DD330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3T00:00:00Z">
                                <w:dateFormat w:val="dd' de 'MMMM' de '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7C0D45">
                                <w:t>03 de septiembre de 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  <w:lang w:val="en-US" w:eastAsia="en-US" w:bidi="th-T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 wp14:anchorId="59E03327" wp14:editId="4305B6D3">
                    <wp:simplePos x="0" y="0"/>
                    <wp:positionH relativeFrom="margin">
                      <wp:posOffset>138430</wp:posOffset>
                    </wp:positionH>
                    <wp:positionV relativeFrom="margin">
                      <wp:posOffset>5710555</wp:posOffset>
                    </wp:positionV>
                    <wp:extent cx="3943350" cy="1325880"/>
                    <wp:effectExtent l="0" t="0" r="7620" b="5080"/>
                    <wp:wrapSquare wrapText="bothSides"/>
                    <wp:docPr id="21" name="Cuadro de texto 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ítulo"/>
                                  <w:tag w:val=""/>
                                  <w:id w:val="-97059377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0CE51E3" w14:textId="11FF8921" w:rsidR="0087552D" w:rsidRPr="00C84D22" w:rsidRDefault="007C0D45">
                                    <w:pPr>
                                      <w:pStyle w:val="Ttulo"/>
                                    </w:pPr>
                                    <w:r>
                                      <w:t>PROYECTO PRODUCTIVO</w:t>
                                    </w:r>
                                  </w:p>
                                </w:sdtContent>
                              </w:sdt>
                              <w:p w14:paraId="362877D0" w14:textId="5B625F5B" w:rsidR="0087552D" w:rsidRPr="00C84D22" w:rsidRDefault="00000000">
                                <w:pPr>
                                  <w:pStyle w:val="Subttulo"/>
                                </w:pPr>
                                <w:sdt>
                                  <w:sdtPr>
                                    <w:alias w:val="Subtítulo"/>
                                    <w:tag w:val=""/>
                                    <w:id w:val="2358346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C0D45" w:rsidRPr="007C0D45">
                                      <w:t xml:space="preserve">OBJETIVO: IDENTIFICAR EL NIVEL DE CONOCIMIENTO Y PARTICIPACION DE LOS CIUDADANOS RESPECTO A LA REALIZACION DE TRAMITES ADMINISTRATIVOS BASICOS DEL BIENESTAR. ASI COMO BARRERAS DIGITALES QUE </w:t>
                                    </w:r>
                                    <w:proofErr w:type="gramStart"/>
                                    <w:r w:rsidR="007C0D45" w:rsidRPr="007C0D45">
                                      <w:t>ENFRENTA .</w:t>
                                    </w:r>
                                    <w:proofErr w:type="gram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E03327" id="Cuadro de texto  21" o:spid="_x0000_s1027" type="#_x0000_t202" style="position:absolute;margin-left:10.9pt;margin-top:449.65pt;width:310.5pt;height:104.4pt;z-index:251661312;visibility:visible;mso-wrap-style:square;mso-width-percent:9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alias w:val="Título"/>
                            <w:tag w:val=""/>
                            <w:id w:val="-97059377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0CE51E3" w14:textId="11FF8921" w:rsidR="0087552D" w:rsidRPr="00C84D22" w:rsidRDefault="007C0D45">
                              <w:pPr>
                                <w:pStyle w:val="Ttulo"/>
                              </w:pPr>
                              <w:r>
                                <w:t>PROYECTO PRODUCTIVO</w:t>
                              </w:r>
                            </w:p>
                          </w:sdtContent>
                        </w:sdt>
                        <w:p w14:paraId="362877D0" w14:textId="5B625F5B" w:rsidR="0087552D" w:rsidRPr="00C84D22" w:rsidRDefault="00000000">
                          <w:pPr>
                            <w:pStyle w:val="Subttulo"/>
                          </w:pPr>
                          <w:sdt>
                            <w:sdtPr>
                              <w:alias w:val="Subtítulo"/>
                              <w:tag w:val=""/>
                              <w:id w:val="2358346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C0D45" w:rsidRPr="007C0D45">
                                <w:t xml:space="preserve">OBJETIVO: IDENTIFICAR EL NIVEL DE CONOCIMIENTO Y PARTICIPACION DE LOS CIUDADANOS RESPECTO A LA REALIZACION DE TRAMITES ADMINISTRATIVOS BASICOS DEL BIENESTAR. ASI COMO BARRERAS DIGITALES QUE </w:t>
                              </w:r>
                              <w:proofErr w:type="gramStart"/>
                              <w:r w:rsidR="007C0D45" w:rsidRPr="007C0D45">
                                <w:t>ENFRENTA .</w:t>
                              </w:r>
                              <w:proofErr w:type="gramEnd"/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C0D45">
            <w:br w:type="page"/>
          </w:r>
        </w:p>
        <w:p w14:paraId="3B2DFB99" w14:textId="3A4ABFD7" w:rsidR="007C0D45" w:rsidRPr="007C0D45" w:rsidRDefault="002E62D8" w:rsidP="007C0D45">
          <w:pPr>
            <w:spacing w:after="200"/>
            <w:rPr>
              <w:rFonts w:ascii="Algerian" w:hAnsi="Algerian"/>
              <w:sz w:val="36"/>
              <w:szCs w:val="36"/>
            </w:rPr>
          </w:pPr>
          <w:r>
            <w:rPr>
              <w:noProof/>
            </w:rPr>
            <w:lastRenderedPageBreak/>
            <w:drawing>
              <wp:anchor distT="0" distB="0" distL="114300" distR="114300" simplePos="0" relativeHeight="251662336" behindDoc="0" locked="0" layoutInCell="1" allowOverlap="1" wp14:anchorId="4F9A8104" wp14:editId="11E8F180">
                <wp:simplePos x="0" y="0"/>
                <wp:positionH relativeFrom="column">
                  <wp:posOffset>-934085</wp:posOffset>
                </wp:positionH>
                <wp:positionV relativeFrom="paragraph">
                  <wp:posOffset>-971127</wp:posOffset>
                </wp:positionV>
                <wp:extent cx="982980" cy="897467"/>
                <wp:effectExtent l="0" t="0" r="7620" b="0"/>
                <wp:wrapNone/>
                <wp:docPr id="23610868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985618" cy="8998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166F3B0" wp14:editId="1E2D2FEC">
                <wp:simplePos x="0" y="0"/>
                <wp:positionH relativeFrom="column">
                  <wp:posOffset>5454286</wp:posOffset>
                </wp:positionH>
                <wp:positionV relativeFrom="paragraph">
                  <wp:posOffset>-1098127</wp:posOffset>
                </wp:positionV>
                <wp:extent cx="867838" cy="1024255"/>
                <wp:effectExtent l="0" t="0" r="8890" b="4445"/>
                <wp:wrapNone/>
                <wp:docPr id="127347734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565" cy="1025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0D45" w:rsidRPr="007C0D45">
            <w:rPr>
              <w:rFonts w:ascii="Algerian" w:hAnsi="Algerian"/>
              <w:sz w:val="36"/>
              <w:szCs w:val="36"/>
            </w:rPr>
            <w:t xml:space="preserve">COLEGIO DE ESTUDIOS CIENTIFICOS Y TECNOLOGICOS </w:t>
          </w:r>
          <w:r w:rsidR="007C0D45">
            <w:rPr>
              <w:rFonts w:ascii="Algerian" w:hAnsi="Algerian"/>
              <w:sz w:val="36"/>
              <w:szCs w:val="36"/>
            </w:rPr>
            <w:t xml:space="preserve">               --------------------</w:t>
          </w:r>
          <w:r w:rsidR="007C0D45" w:rsidRPr="007C0D45">
            <w:rPr>
              <w:rFonts w:ascii="Algerian" w:hAnsi="Algerian"/>
              <w:sz w:val="36"/>
              <w:szCs w:val="36"/>
            </w:rPr>
            <w:t>DEL ESTADO DE MEXICO</w:t>
          </w:r>
          <w:r w:rsidR="007C0D45">
            <w:rPr>
              <w:rFonts w:ascii="Algerian" w:hAnsi="Algerian"/>
              <w:sz w:val="36"/>
              <w:szCs w:val="36"/>
            </w:rPr>
            <w:t>-------------------</w:t>
          </w:r>
          <w:r w:rsidR="007C0D45" w:rsidRPr="007C0D45">
            <w:rPr>
              <w:rFonts w:ascii="Algerian" w:hAnsi="Algerian"/>
              <w:sz w:val="36"/>
              <w:szCs w:val="36"/>
            </w:rPr>
            <w:t xml:space="preserve"> </w:t>
          </w:r>
        </w:p>
        <w:p w14:paraId="5069DAE6" w14:textId="03E9A0CD" w:rsidR="007E2A09" w:rsidRDefault="007C0D45" w:rsidP="007C0D45">
          <w:pPr>
            <w:spacing w:after="200"/>
            <w:rPr>
              <w:rFonts w:ascii="Algerian" w:hAnsi="Algerian"/>
              <w:sz w:val="36"/>
              <w:szCs w:val="36"/>
            </w:rPr>
          </w:pPr>
          <w:r w:rsidRPr="007C0D45">
            <w:rPr>
              <w:rFonts w:ascii="Algerian" w:hAnsi="Algerian"/>
              <w:sz w:val="36"/>
              <w:szCs w:val="36"/>
            </w:rPr>
            <w:t xml:space="preserve">              </w:t>
          </w:r>
          <w:r>
            <w:rPr>
              <w:rFonts w:ascii="Algerian" w:hAnsi="Algerian"/>
              <w:sz w:val="36"/>
              <w:szCs w:val="36"/>
            </w:rPr>
            <w:t>----</w:t>
          </w:r>
          <w:r w:rsidRPr="007C0D45">
            <w:rPr>
              <w:rFonts w:ascii="Algerian" w:hAnsi="Algerian"/>
              <w:sz w:val="36"/>
              <w:szCs w:val="36"/>
            </w:rPr>
            <w:t>PLANTEL VALLE DE BRAVO</w:t>
          </w:r>
          <w:r>
            <w:rPr>
              <w:rFonts w:ascii="Algerian" w:hAnsi="Algerian"/>
              <w:sz w:val="36"/>
              <w:szCs w:val="36"/>
            </w:rPr>
            <w:t>----</w:t>
          </w:r>
        </w:p>
      </w:sdtContent>
    </w:sdt>
    <w:bookmarkEnd w:id="1" w:displacedByCustomXml="prev"/>
    <w:bookmarkEnd w:id="0" w:displacedByCustomXml="prev"/>
    <w:p w14:paraId="5BDD3EA0" w14:textId="77777777" w:rsidR="007C0D45" w:rsidRPr="002E62D8" w:rsidRDefault="007C0D45" w:rsidP="007C0D45">
      <w:pPr>
        <w:spacing w:after="200"/>
        <w:rPr>
          <w:rFonts w:ascii="Algerian" w:hAnsi="Algerian"/>
          <w:sz w:val="32"/>
          <w:szCs w:val="32"/>
        </w:rPr>
      </w:pPr>
    </w:p>
    <w:p w14:paraId="2B096BC1" w14:textId="79BFEC01" w:rsidR="007C0D45" w:rsidRPr="002E62D8" w:rsidRDefault="007C0D45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SUBMODULOS:</w:t>
      </w:r>
    </w:p>
    <w:p w14:paraId="3D35008C" w14:textId="7D5CFE3D" w:rsidR="007C0D45" w:rsidRPr="002E62D8" w:rsidRDefault="007C0D45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S1:</w:t>
      </w:r>
      <w:r w:rsidR="002E62D8" w:rsidRPr="002E62D8">
        <w:rPr>
          <w:rFonts w:ascii="Algerian" w:hAnsi="Algerian"/>
          <w:sz w:val="32"/>
          <w:szCs w:val="32"/>
        </w:rPr>
        <w:t xml:space="preserve"> </w:t>
      </w:r>
      <w:r w:rsidRPr="002E62D8">
        <w:rPr>
          <w:rFonts w:ascii="Algerian" w:hAnsi="Algerian"/>
          <w:sz w:val="32"/>
          <w:szCs w:val="32"/>
        </w:rPr>
        <w:t>CONSTRUYE BASE DE DATOS PARA APLICACIONES WEB</w:t>
      </w:r>
    </w:p>
    <w:p w14:paraId="2F29C3F9" w14:textId="77777777" w:rsidR="007C0D45" w:rsidRPr="002E62D8" w:rsidRDefault="007C0D45" w:rsidP="007C0D45">
      <w:pPr>
        <w:spacing w:after="200"/>
        <w:rPr>
          <w:rFonts w:ascii="Algerian" w:hAnsi="Algerian"/>
          <w:sz w:val="32"/>
          <w:szCs w:val="32"/>
        </w:rPr>
      </w:pPr>
    </w:p>
    <w:p w14:paraId="439D0857" w14:textId="1FCC581C" w:rsidR="007C0D45" w:rsidRPr="002E62D8" w:rsidRDefault="007C0D45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S2:</w:t>
      </w:r>
      <w:r w:rsidR="002E62D8" w:rsidRPr="002E62D8">
        <w:rPr>
          <w:rFonts w:ascii="Algerian" w:hAnsi="Algerian"/>
          <w:sz w:val="32"/>
          <w:szCs w:val="32"/>
        </w:rPr>
        <w:t xml:space="preserve"> </w:t>
      </w:r>
      <w:r w:rsidRPr="002E62D8">
        <w:rPr>
          <w:rFonts w:ascii="Algerian" w:hAnsi="Algerian"/>
          <w:sz w:val="32"/>
          <w:szCs w:val="32"/>
        </w:rPr>
        <w:t>DESARRO</w:t>
      </w:r>
      <w:r w:rsidR="002E62D8" w:rsidRPr="002E62D8">
        <w:rPr>
          <w:rFonts w:ascii="Algerian" w:hAnsi="Algerian"/>
          <w:sz w:val="32"/>
          <w:szCs w:val="32"/>
        </w:rPr>
        <w:t>LLA APLICACIONES WEB CON CONEXIÓN A BASE DE DATOS.</w:t>
      </w:r>
    </w:p>
    <w:p w14:paraId="72641A23" w14:textId="77777777" w:rsidR="002E62D8" w:rsidRPr="002E62D8" w:rsidRDefault="002E62D8" w:rsidP="007C0D45">
      <w:pPr>
        <w:spacing w:after="200"/>
        <w:rPr>
          <w:rFonts w:ascii="Algerian" w:hAnsi="Algerian"/>
          <w:sz w:val="32"/>
          <w:szCs w:val="32"/>
        </w:rPr>
      </w:pPr>
    </w:p>
    <w:p w14:paraId="44927053" w14:textId="0A3E5F61" w:rsidR="002E62D8" w:rsidRPr="002E62D8" w:rsidRDefault="002E62D8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NOMBRE DEL DOCENTE:IRMA GONZALES MURILLO</w:t>
      </w:r>
    </w:p>
    <w:p w14:paraId="017203EE" w14:textId="77777777" w:rsidR="002E62D8" w:rsidRPr="002E62D8" w:rsidRDefault="002E62D8" w:rsidP="007C0D45">
      <w:pPr>
        <w:spacing w:after="200"/>
        <w:rPr>
          <w:rFonts w:ascii="Algerian" w:hAnsi="Algerian"/>
          <w:sz w:val="32"/>
          <w:szCs w:val="32"/>
        </w:rPr>
      </w:pPr>
    </w:p>
    <w:p w14:paraId="376E144A" w14:textId="1AD7684D" w:rsidR="002E62D8" w:rsidRPr="002E62D8" w:rsidRDefault="002E62D8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NOMBRE DEL ESTUDIANTE: MARCO ANTONIO GUADARRAMA OLIVARES</w:t>
      </w:r>
      <w:r>
        <w:rPr>
          <w:rFonts w:ascii="Algerian" w:hAnsi="Algerian"/>
          <w:sz w:val="32"/>
          <w:szCs w:val="32"/>
        </w:rPr>
        <w:t xml:space="preserve"> </w:t>
      </w:r>
      <w:r>
        <w:rPr>
          <mc:AlternateContent>
            <mc:Choice Requires="w16se">
              <w:rFonts w:ascii="Algerian" w:hAnsi="Algerian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</w:p>
    <w:p w14:paraId="6E7B120B" w14:textId="28FDCA81" w:rsidR="002E62D8" w:rsidRPr="002E62D8" w:rsidRDefault="002E62D8" w:rsidP="007C0D45">
      <w:pPr>
        <w:spacing w:after="200"/>
        <w:rPr>
          <w:rFonts w:ascii="Algerian" w:hAnsi="Algerian"/>
          <w:sz w:val="32"/>
          <w:szCs w:val="32"/>
        </w:rPr>
      </w:pPr>
      <w:r w:rsidRPr="002E62D8">
        <w:rPr>
          <w:rFonts w:ascii="Algerian" w:hAnsi="Algerian"/>
          <w:sz w:val="32"/>
          <w:szCs w:val="32"/>
        </w:rPr>
        <w:t>NOMBRE DEL ESTUDIANTE: LEANDRO OSNAYA</w:t>
      </w:r>
      <w:r>
        <w:rPr>
          <w:rFonts w:ascii="Algerian" w:hAnsi="Algerian"/>
          <w:sz w:val="32"/>
          <w:szCs w:val="32"/>
        </w:rPr>
        <w:t xml:space="preserve"> (⓿_⓿)</w:t>
      </w:r>
    </w:p>
    <w:p w14:paraId="223DD872" w14:textId="77777777" w:rsidR="002E62D8" w:rsidRDefault="002E62D8" w:rsidP="007C0D45">
      <w:pPr>
        <w:spacing w:after="200"/>
        <w:rPr>
          <w:rFonts w:ascii="Algerian" w:hAnsi="Algerian"/>
          <w:sz w:val="36"/>
          <w:szCs w:val="36"/>
        </w:rPr>
      </w:pPr>
    </w:p>
    <w:p w14:paraId="1E88B961" w14:textId="0FF48184" w:rsidR="002E62D8" w:rsidRPr="002E62D8" w:rsidRDefault="002E62D8" w:rsidP="007C0D45">
      <w:pPr>
        <w:spacing w:after="200"/>
        <w:rPr>
          <w:rFonts w:ascii="Algerian" w:hAnsi="Algerian"/>
          <w:sz w:val="36"/>
          <w:szCs w:val="36"/>
        </w:rPr>
      </w:pPr>
      <w:r w:rsidRPr="002E62D8">
        <w:rPr>
          <w:rFonts w:ascii="Algerian" w:hAnsi="Algerian"/>
          <w:sz w:val="36"/>
          <w:szCs w:val="36"/>
        </w:rPr>
        <w:t xml:space="preserve"> SEMESTRE:</w:t>
      </w:r>
      <w:r>
        <w:rPr>
          <w:rFonts w:ascii="Algerian" w:hAnsi="Algerian"/>
          <w:sz w:val="36"/>
          <w:szCs w:val="36"/>
        </w:rPr>
        <w:t xml:space="preserve"> </w:t>
      </w:r>
      <w:r w:rsidRPr="002E62D8">
        <w:rPr>
          <w:rFonts w:ascii="Algerian" w:hAnsi="Algerian"/>
          <w:sz w:val="36"/>
          <w:szCs w:val="36"/>
        </w:rPr>
        <w:t xml:space="preserve">5TO      </w:t>
      </w:r>
      <w:r>
        <w:rPr>
          <w:rFonts w:ascii="Algerian" w:hAnsi="Algerian"/>
          <w:sz w:val="36"/>
          <w:szCs w:val="36"/>
        </w:rPr>
        <w:t xml:space="preserve">                     </w:t>
      </w:r>
      <w:r w:rsidRPr="002E62D8">
        <w:rPr>
          <w:rFonts w:ascii="Algerian" w:hAnsi="Algerian"/>
          <w:sz w:val="36"/>
          <w:szCs w:val="36"/>
        </w:rPr>
        <w:t xml:space="preserve"> GRUPO:</w:t>
      </w:r>
      <w:r>
        <w:rPr>
          <w:rFonts w:ascii="Algerian" w:hAnsi="Algerian"/>
          <w:sz w:val="36"/>
          <w:szCs w:val="36"/>
        </w:rPr>
        <w:t xml:space="preserve"> </w:t>
      </w:r>
      <w:r w:rsidRPr="002E62D8">
        <w:rPr>
          <w:rFonts w:ascii="Algerian" w:hAnsi="Algerian"/>
          <w:sz w:val="36"/>
          <w:szCs w:val="36"/>
        </w:rPr>
        <w:t>502</w:t>
      </w:r>
    </w:p>
    <w:p w14:paraId="1042B5E8" w14:textId="4806992F" w:rsidR="002E62D8" w:rsidRDefault="002E62D8" w:rsidP="007C0D45">
      <w:pPr>
        <w:spacing w:after="200"/>
        <w:rPr>
          <w:rFonts w:ascii="Algerian" w:hAnsi="Algerian"/>
          <w:sz w:val="28"/>
          <w:szCs w:val="28"/>
        </w:rPr>
      </w:pPr>
    </w:p>
    <w:p w14:paraId="14BA4BAC" w14:textId="7D06927E" w:rsidR="002E62D8" w:rsidRDefault="002E62D8" w:rsidP="007C0D45">
      <w:pPr>
        <w:spacing w:after="200"/>
        <w:rPr>
          <w:rFonts w:ascii="Algerian" w:hAnsi="Algerian"/>
          <w:sz w:val="28"/>
          <w:szCs w:val="28"/>
        </w:rPr>
      </w:pPr>
    </w:p>
    <w:p w14:paraId="1D2B0E1D" w14:textId="77777777" w:rsidR="00B81A8E" w:rsidRDefault="00B81A8E" w:rsidP="007C0D45">
      <w:pPr>
        <w:spacing w:after="200"/>
        <w:rPr>
          <w:rFonts w:ascii="Algerian" w:hAnsi="Algerian"/>
          <w:sz w:val="28"/>
          <w:szCs w:val="28"/>
        </w:rPr>
      </w:pPr>
    </w:p>
    <w:p w14:paraId="310CEA43" w14:textId="77777777" w:rsidR="00B81A8E" w:rsidRDefault="00B81A8E" w:rsidP="00B81A8E">
      <w:pPr>
        <w:pStyle w:val="Sinespaciado"/>
        <w:rPr>
          <w:color w:val="595959" w:themeColor="text1" w:themeTint="A6"/>
          <w:sz w:val="24"/>
        </w:rPr>
      </w:pPr>
      <w:r>
        <w:rPr>
          <w:color w:val="595959" w:themeColor="text1" w:themeTint="A6"/>
          <w:sz w:val="24"/>
        </w:rPr>
        <w:lastRenderedPageBreak/>
        <w:t xml:space="preserve">Diagnostico </w:t>
      </w:r>
    </w:p>
    <w:p w14:paraId="5783E14F" w14:textId="77777777" w:rsidR="00B81A8E" w:rsidRDefault="00B81A8E" w:rsidP="00B81A8E">
      <w:pPr>
        <w:pStyle w:val="Sinespaciado"/>
        <w:rPr>
          <w:color w:val="595959" w:themeColor="text1" w:themeTint="A6"/>
          <w:sz w:val="24"/>
        </w:rPr>
      </w:pPr>
    </w:p>
    <w:p w14:paraId="79676CC9" w14:textId="77777777" w:rsidR="00B81A8E" w:rsidRDefault="00B81A8E" w:rsidP="00B81A8E">
      <w:pPr>
        <w:pStyle w:val="Sinespaciado"/>
        <w:rPr>
          <w:color w:val="595959" w:themeColor="text1" w:themeTint="A6"/>
          <w:sz w:val="24"/>
        </w:rPr>
      </w:pPr>
      <w:r>
        <w:rPr>
          <w:color w:val="595959" w:themeColor="text1" w:themeTint="A6"/>
          <w:sz w:val="24"/>
        </w:rPr>
        <w:t xml:space="preserve">Fase 1: identificación y análisis </w:t>
      </w:r>
    </w:p>
    <w:p w14:paraId="0FC55A1A" w14:textId="77777777" w:rsidR="00B81A8E" w:rsidRDefault="00B81A8E" w:rsidP="00B81A8E">
      <w:pPr>
        <w:pStyle w:val="Sinespaciado"/>
        <w:rPr>
          <w:color w:val="595959" w:themeColor="text1" w:themeTint="A6"/>
          <w:sz w:val="24"/>
        </w:rPr>
      </w:pPr>
    </w:p>
    <w:p w14:paraId="211E4D52" w14:textId="6EEF9E9C" w:rsidR="00B81A8E" w:rsidRDefault="00B81A8E" w:rsidP="00B81A8E">
      <w:pPr>
        <w:pStyle w:val="Sinespaciado"/>
        <w:numPr>
          <w:ilvl w:val="0"/>
          <w:numId w:val="7"/>
        </w:numPr>
        <w:rPr>
          <w:color w:val="595959" w:themeColor="text1" w:themeTint="A6"/>
          <w:sz w:val="24"/>
        </w:rPr>
      </w:pPr>
      <w:r>
        <w:rPr>
          <w:color w:val="595959" w:themeColor="text1" w:themeTint="A6"/>
          <w:sz w:val="24"/>
        </w:rPr>
        <w:t xml:space="preserve">Tramites de interés ciudadano y pagos administrativos. </w:t>
      </w:r>
    </w:p>
    <w:p w14:paraId="22890D45" w14:textId="77777777" w:rsidR="00B81A8E" w:rsidRDefault="00B81A8E" w:rsidP="00B81A8E">
      <w:pPr>
        <w:spacing w:after="200"/>
        <w:rPr>
          <w:sz w:val="24"/>
        </w:rPr>
      </w:pPr>
      <w:r>
        <w:rPr>
          <w:sz w:val="24"/>
        </w:rPr>
        <w:t xml:space="preserve">Definir objetivos del sitio web, identificar y analizar: </w:t>
      </w:r>
    </w:p>
    <w:p w14:paraId="7ECED8AB" w14:textId="77777777" w:rsidR="00B81A8E" w:rsidRDefault="00B81A8E" w:rsidP="00B81A8E">
      <w:pPr>
        <w:pStyle w:val="Prrafodelista"/>
        <w:numPr>
          <w:ilvl w:val="0"/>
          <w:numId w:val="7"/>
        </w:numPr>
        <w:spacing w:after="200"/>
        <w:rPr>
          <w:sz w:val="24"/>
        </w:rPr>
      </w:pPr>
      <w:r>
        <w:rPr>
          <w:sz w:val="24"/>
        </w:rPr>
        <w:t>¿Qué tramites son más demandados por la comunidad?</w:t>
      </w:r>
    </w:p>
    <w:p w14:paraId="605B18B2" w14:textId="77777777" w:rsidR="00B81A8E" w:rsidRDefault="00B81A8E" w:rsidP="00B81A8E">
      <w:pPr>
        <w:pStyle w:val="Prrafodelista"/>
        <w:numPr>
          <w:ilvl w:val="0"/>
          <w:numId w:val="7"/>
        </w:numPr>
        <w:spacing w:after="200"/>
        <w:rPr>
          <w:sz w:val="24"/>
        </w:rPr>
      </w:pPr>
      <w:r>
        <w:rPr>
          <w:sz w:val="24"/>
        </w:rPr>
        <w:t>¿Qué barraras tecnológicas enfrentan los ciudadanos?</w:t>
      </w:r>
    </w:p>
    <w:p w14:paraId="21CF592E" w14:textId="2E1F1FAE" w:rsidR="00B81A8E" w:rsidRDefault="00B81A8E" w:rsidP="00B81A8E">
      <w:pPr>
        <w:pStyle w:val="Prrafodelista"/>
        <w:numPr>
          <w:ilvl w:val="0"/>
          <w:numId w:val="7"/>
        </w:numPr>
        <w:spacing w:after="200"/>
        <w:rPr>
          <w:sz w:val="24"/>
        </w:rPr>
      </w:pPr>
      <w:r>
        <w:rPr>
          <w:sz w:val="24"/>
        </w:rPr>
        <w:t>¿Qué tramites se muestran?</w:t>
      </w:r>
    </w:p>
    <w:p w14:paraId="2A9CFE7F" w14:textId="44AE9E38" w:rsidR="00B81A8E" w:rsidRDefault="00B81A8E" w:rsidP="00B81A8E">
      <w:pPr>
        <w:pStyle w:val="Prrafodelista"/>
        <w:numPr>
          <w:ilvl w:val="0"/>
          <w:numId w:val="7"/>
        </w:numPr>
        <w:spacing w:after="200"/>
        <w:rPr>
          <w:sz w:val="24"/>
        </w:rPr>
      </w:pPr>
      <w:r>
        <w:rPr>
          <w:sz w:val="24"/>
        </w:rPr>
        <w:t>¿Qué tipos de datos se almacenan?</w:t>
      </w:r>
    </w:p>
    <w:p w14:paraId="63DC1E3C" w14:textId="53FBAC8E" w:rsidR="00B81A8E" w:rsidRDefault="00B81A8E" w:rsidP="00B81A8E">
      <w:pPr>
        <w:pStyle w:val="Prrafodelista"/>
        <w:numPr>
          <w:ilvl w:val="0"/>
          <w:numId w:val="7"/>
        </w:numPr>
        <w:spacing w:after="200"/>
        <w:rPr>
          <w:sz w:val="24"/>
        </w:rPr>
      </w:pPr>
      <w:r>
        <w:rPr>
          <w:sz w:val="24"/>
        </w:rPr>
        <w:t>¿Cuál será el flujo de navegación?</w:t>
      </w:r>
    </w:p>
    <w:p w14:paraId="1A5E5C70" w14:textId="6FD227AA" w:rsidR="00B81A8E" w:rsidRDefault="00C1043F" w:rsidP="002B3BAB">
      <w:pPr>
        <w:spacing w:after="200"/>
        <w:jc w:val="center"/>
        <w:rPr>
          <w:sz w:val="24"/>
        </w:rPr>
      </w:pPr>
      <w:r w:rsidRPr="00C1043F">
        <w:rPr>
          <w:noProof/>
          <w:sz w:val="24"/>
        </w:rPr>
        <w:drawing>
          <wp:anchor distT="0" distB="0" distL="114300" distR="114300" simplePos="0" relativeHeight="251676672" behindDoc="0" locked="0" layoutInCell="1" allowOverlap="1" wp14:anchorId="36DA717B" wp14:editId="410D2ABA">
            <wp:simplePos x="0" y="0"/>
            <wp:positionH relativeFrom="column">
              <wp:posOffset>-669925</wp:posOffset>
            </wp:positionH>
            <wp:positionV relativeFrom="paragraph">
              <wp:posOffset>206375</wp:posOffset>
            </wp:positionV>
            <wp:extent cx="6686550" cy="5775960"/>
            <wp:effectExtent l="0" t="0" r="0" b="0"/>
            <wp:wrapNone/>
            <wp:docPr id="123515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52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A8E">
        <w:rPr>
          <w:sz w:val="24"/>
        </w:rPr>
        <w:t>Evidencia: Diagnostico del entorno social y digital</w:t>
      </w:r>
    </w:p>
    <w:p w14:paraId="15C78FDE" w14:textId="10078BF7" w:rsidR="00C1043F" w:rsidRDefault="00C1043F" w:rsidP="002B3BAB">
      <w:pPr>
        <w:spacing w:after="200"/>
        <w:jc w:val="center"/>
        <w:rPr>
          <w:sz w:val="24"/>
        </w:rPr>
      </w:pPr>
    </w:p>
    <w:p w14:paraId="71044C2F" w14:textId="77777777" w:rsidR="00C1043F" w:rsidRDefault="00C1043F" w:rsidP="002B3BAB">
      <w:pPr>
        <w:spacing w:after="200"/>
        <w:jc w:val="center"/>
        <w:rPr>
          <w:sz w:val="24"/>
        </w:rPr>
      </w:pPr>
    </w:p>
    <w:p w14:paraId="07A55EBC" w14:textId="77777777" w:rsidR="00C1043F" w:rsidRDefault="00C1043F" w:rsidP="002B3BAB">
      <w:pPr>
        <w:spacing w:after="200"/>
        <w:jc w:val="center"/>
        <w:rPr>
          <w:sz w:val="24"/>
        </w:rPr>
      </w:pPr>
    </w:p>
    <w:p w14:paraId="416EC4B7" w14:textId="77777777" w:rsidR="00C1043F" w:rsidRDefault="00C1043F" w:rsidP="002B3BAB">
      <w:pPr>
        <w:spacing w:after="200"/>
        <w:jc w:val="center"/>
        <w:rPr>
          <w:sz w:val="24"/>
        </w:rPr>
      </w:pPr>
    </w:p>
    <w:p w14:paraId="57DB55AA" w14:textId="77777777" w:rsidR="00C1043F" w:rsidRDefault="00C1043F" w:rsidP="002B3BAB">
      <w:pPr>
        <w:spacing w:after="200"/>
        <w:jc w:val="center"/>
        <w:rPr>
          <w:sz w:val="24"/>
        </w:rPr>
      </w:pPr>
    </w:p>
    <w:p w14:paraId="7DA05482" w14:textId="77777777" w:rsidR="00C1043F" w:rsidRDefault="00C1043F" w:rsidP="002B3BAB">
      <w:pPr>
        <w:spacing w:after="200"/>
        <w:jc w:val="center"/>
        <w:rPr>
          <w:sz w:val="24"/>
        </w:rPr>
      </w:pPr>
    </w:p>
    <w:p w14:paraId="739681C7" w14:textId="77777777" w:rsidR="00C1043F" w:rsidRDefault="00C1043F" w:rsidP="002B3BAB">
      <w:pPr>
        <w:spacing w:after="200"/>
        <w:jc w:val="center"/>
        <w:rPr>
          <w:sz w:val="24"/>
        </w:rPr>
      </w:pPr>
    </w:p>
    <w:p w14:paraId="45551CBA" w14:textId="77777777" w:rsidR="00C1043F" w:rsidRDefault="00C1043F" w:rsidP="002B3BAB">
      <w:pPr>
        <w:spacing w:after="200"/>
        <w:jc w:val="center"/>
        <w:rPr>
          <w:sz w:val="24"/>
        </w:rPr>
      </w:pPr>
    </w:p>
    <w:p w14:paraId="2F1EB055" w14:textId="77777777" w:rsidR="00C1043F" w:rsidRDefault="00C1043F" w:rsidP="002B3BAB">
      <w:pPr>
        <w:spacing w:after="200"/>
        <w:jc w:val="center"/>
        <w:rPr>
          <w:sz w:val="24"/>
        </w:rPr>
      </w:pPr>
    </w:p>
    <w:p w14:paraId="3686951A" w14:textId="77777777" w:rsidR="00C1043F" w:rsidRDefault="00C1043F" w:rsidP="002B3BAB">
      <w:pPr>
        <w:spacing w:after="200"/>
        <w:jc w:val="center"/>
        <w:rPr>
          <w:sz w:val="24"/>
        </w:rPr>
      </w:pPr>
    </w:p>
    <w:p w14:paraId="43FC5923" w14:textId="77777777" w:rsidR="00C1043F" w:rsidRDefault="00C1043F" w:rsidP="002B3BAB">
      <w:pPr>
        <w:spacing w:after="200"/>
        <w:jc w:val="center"/>
        <w:rPr>
          <w:sz w:val="24"/>
        </w:rPr>
      </w:pPr>
    </w:p>
    <w:p w14:paraId="38CD9338" w14:textId="77777777" w:rsidR="00C1043F" w:rsidRDefault="00C1043F" w:rsidP="002B3BAB">
      <w:pPr>
        <w:spacing w:after="200"/>
        <w:jc w:val="center"/>
        <w:rPr>
          <w:sz w:val="24"/>
        </w:rPr>
      </w:pPr>
    </w:p>
    <w:p w14:paraId="261F800A" w14:textId="77777777" w:rsidR="00C1043F" w:rsidRDefault="00C1043F" w:rsidP="002B3BAB">
      <w:pPr>
        <w:spacing w:after="200"/>
        <w:jc w:val="center"/>
        <w:rPr>
          <w:sz w:val="24"/>
        </w:rPr>
      </w:pPr>
    </w:p>
    <w:p w14:paraId="3E7C6303" w14:textId="77777777" w:rsidR="00C1043F" w:rsidRDefault="00C1043F" w:rsidP="002B3BAB">
      <w:pPr>
        <w:spacing w:after="200"/>
        <w:jc w:val="center"/>
        <w:rPr>
          <w:sz w:val="24"/>
        </w:rPr>
      </w:pPr>
    </w:p>
    <w:p w14:paraId="297E199A" w14:textId="77777777" w:rsidR="00C1043F" w:rsidRDefault="00C1043F" w:rsidP="002B3BAB">
      <w:pPr>
        <w:spacing w:after="200"/>
        <w:jc w:val="center"/>
        <w:rPr>
          <w:sz w:val="24"/>
        </w:rPr>
      </w:pPr>
    </w:p>
    <w:p w14:paraId="416A65C4" w14:textId="77777777" w:rsidR="00C1043F" w:rsidRDefault="00C1043F" w:rsidP="00C1043F">
      <w:pPr>
        <w:spacing w:after="200"/>
        <w:rPr>
          <w:sz w:val="24"/>
        </w:rPr>
      </w:pPr>
    </w:p>
    <w:p w14:paraId="03348B51" w14:textId="77777777" w:rsidR="00C1043F" w:rsidRDefault="00C1043F" w:rsidP="002B3BAB">
      <w:pPr>
        <w:spacing w:after="200"/>
        <w:jc w:val="center"/>
        <w:rPr>
          <w:sz w:val="24"/>
        </w:rPr>
      </w:pPr>
    </w:p>
    <w:p w14:paraId="27382C54" w14:textId="77777777" w:rsidR="00C1043F" w:rsidRDefault="00C1043F" w:rsidP="002B3BAB">
      <w:pPr>
        <w:spacing w:after="200"/>
        <w:jc w:val="center"/>
        <w:rPr>
          <w:sz w:val="24"/>
        </w:rPr>
      </w:pPr>
    </w:p>
    <w:p w14:paraId="4C0E301A" w14:textId="0F59F775" w:rsidR="00C1043F" w:rsidRDefault="00C1043F" w:rsidP="002B3BAB">
      <w:pPr>
        <w:spacing w:after="200"/>
        <w:jc w:val="center"/>
        <w:rPr>
          <w:sz w:val="24"/>
        </w:rPr>
      </w:pPr>
      <w:r w:rsidRPr="00C1043F">
        <w:rPr>
          <w:noProof/>
          <w:sz w:val="24"/>
        </w:rPr>
        <w:drawing>
          <wp:anchor distT="0" distB="0" distL="114300" distR="114300" simplePos="0" relativeHeight="251677696" behindDoc="0" locked="0" layoutInCell="1" allowOverlap="1" wp14:anchorId="7738A25C" wp14:editId="1559EFC0">
            <wp:simplePos x="0" y="0"/>
            <wp:positionH relativeFrom="column">
              <wp:posOffset>-654685</wp:posOffset>
            </wp:positionH>
            <wp:positionV relativeFrom="paragraph">
              <wp:posOffset>-822960</wp:posOffset>
            </wp:positionV>
            <wp:extent cx="6953250" cy="5920739"/>
            <wp:effectExtent l="0" t="0" r="0" b="4445"/>
            <wp:wrapNone/>
            <wp:docPr id="176655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6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69508" cy="593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F2EE05" w14:textId="009C82FE" w:rsidR="00C1043F" w:rsidRDefault="00C1043F" w:rsidP="002B3BAB">
      <w:pPr>
        <w:spacing w:after="200"/>
        <w:jc w:val="center"/>
        <w:rPr>
          <w:sz w:val="24"/>
        </w:rPr>
      </w:pPr>
    </w:p>
    <w:p w14:paraId="5BC6092B" w14:textId="77777777" w:rsidR="00C1043F" w:rsidRDefault="00C1043F" w:rsidP="002B3BAB">
      <w:pPr>
        <w:spacing w:after="200"/>
        <w:jc w:val="center"/>
        <w:rPr>
          <w:sz w:val="24"/>
        </w:rPr>
      </w:pPr>
    </w:p>
    <w:p w14:paraId="4AEB9371" w14:textId="77777777" w:rsidR="00C1043F" w:rsidRDefault="00C1043F" w:rsidP="002B3BAB">
      <w:pPr>
        <w:spacing w:after="200"/>
        <w:jc w:val="center"/>
        <w:rPr>
          <w:sz w:val="24"/>
        </w:rPr>
      </w:pPr>
    </w:p>
    <w:p w14:paraId="4B22BB87" w14:textId="77777777" w:rsidR="00C1043F" w:rsidRDefault="00C1043F" w:rsidP="002B3BAB">
      <w:pPr>
        <w:spacing w:after="200"/>
        <w:jc w:val="center"/>
        <w:rPr>
          <w:sz w:val="24"/>
        </w:rPr>
      </w:pPr>
    </w:p>
    <w:p w14:paraId="065F2833" w14:textId="77777777" w:rsidR="00C1043F" w:rsidRDefault="00C1043F" w:rsidP="002B3BAB">
      <w:pPr>
        <w:spacing w:after="200"/>
        <w:jc w:val="center"/>
        <w:rPr>
          <w:sz w:val="24"/>
        </w:rPr>
      </w:pPr>
    </w:p>
    <w:p w14:paraId="10B96CC9" w14:textId="77777777" w:rsidR="00C1043F" w:rsidRDefault="00C1043F" w:rsidP="002B3BAB">
      <w:pPr>
        <w:spacing w:after="200"/>
        <w:jc w:val="center"/>
        <w:rPr>
          <w:sz w:val="24"/>
        </w:rPr>
      </w:pPr>
    </w:p>
    <w:p w14:paraId="72DDA542" w14:textId="77777777" w:rsidR="00C1043F" w:rsidRDefault="00C1043F" w:rsidP="002B3BAB">
      <w:pPr>
        <w:spacing w:after="200"/>
        <w:jc w:val="center"/>
        <w:rPr>
          <w:sz w:val="24"/>
        </w:rPr>
      </w:pPr>
    </w:p>
    <w:p w14:paraId="440BCEF1" w14:textId="77777777" w:rsidR="00C1043F" w:rsidRDefault="00C1043F" w:rsidP="002B3BAB">
      <w:pPr>
        <w:spacing w:after="200"/>
        <w:jc w:val="center"/>
        <w:rPr>
          <w:sz w:val="24"/>
        </w:rPr>
      </w:pPr>
    </w:p>
    <w:p w14:paraId="15BC7495" w14:textId="77777777" w:rsidR="00C1043F" w:rsidRDefault="00C1043F" w:rsidP="002B3BAB">
      <w:pPr>
        <w:spacing w:after="200"/>
        <w:jc w:val="center"/>
        <w:rPr>
          <w:sz w:val="24"/>
        </w:rPr>
      </w:pPr>
    </w:p>
    <w:p w14:paraId="6A0C7943" w14:textId="77777777" w:rsidR="00C1043F" w:rsidRDefault="00C1043F" w:rsidP="002B3BAB">
      <w:pPr>
        <w:spacing w:after="200"/>
        <w:jc w:val="center"/>
        <w:rPr>
          <w:sz w:val="24"/>
        </w:rPr>
      </w:pPr>
    </w:p>
    <w:p w14:paraId="19EEF948" w14:textId="77777777" w:rsidR="00C1043F" w:rsidRDefault="00C1043F" w:rsidP="002B3BAB">
      <w:pPr>
        <w:spacing w:after="200"/>
        <w:jc w:val="center"/>
        <w:rPr>
          <w:sz w:val="24"/>
        </w:rPr>
      </w:pPr>
    </w:p>
    <w:p w14:paraId="006D05A2" w14:textId="77777777" w:rsidR="00C1043F" w:rsidRDefault="00C1043F" w:rsidP="002B3BAB">
      <w:pPr>
        <w:spacing w:after="200"/>
        <w:jc w:val="center"/>
        <w:rPr>
          <w:sz w:val="24"/>
        </w:rPr>
      </w:pPr>
    </w:p>
    <w:p w14:paraId="7F75C3A3" w14:textId="77777777" w:rsidR="00C1043F" w:rsidRDefault="00C1043F" w:rsidP="002B3BAB">
      <w:pPr>
        <w:spacing w:after="200"/>
        <w:jc w:val="center"/>
        <w:rPr>
          <w:sz w:val="24"/>
        </w:rPr>
      </w:pPr>
    </w:p>
    <w:p w14:paraId="06DD93CB" w14:textId="2EA4F3CB" w:rsidR="00C1043F" w:rsidRDefault="00C1043F" w:rsidP="002B3BAB">
      <w:pPr>
        <w:spacing w:after="200"/>
        <w:jc w:val="center"/>
        <w:rPr>
          <w:sz w:val="24"/>
        </w:rPr>
      </w:pPr>
    </w:p>
    <w:p w14:paraId="09880B79" w14:textId="09298B04" w:rsidR="00C1043F" w:rsidRDefault="00C1043F" w:rsidP="002B3BAB">
      <w:pPr>
        <w:spacing w:after="200"/>
        <w:jc w:val="center"/>
        <w:rPr>
          <w:sz w:val="24"/>
        </w:rPr>
      </w:pPr>
      <w:r w:rsidRPr="00C1043F">
        <w:rPr>
          <w:noProof/>
          <w:sz w:val="24"/>
        </w:rPr>
        <w:drawing>
          <wp:anchor distT="0" distB="0" distL="114300" distR="114300" simplePos="0" relativeHeight="251678720" behindDoc="0" locked="0" layoutInCell="1" allowOverlap="1" wp14:anchorId="011B8196" wp14:editId="416AA12D">
            <wp:simplePos x="0" y="0"/>
            <wp:positionH relativeFrom="column">
              <wp:posOffset>-654685</wp:posOffset>
            </wp:positionH>
            <wp:positionV relativeFrom="paragraph">
              <wp:posOffset>127000</wp:posOffset>
            </wp:positionV>
            <wp:extent cx="6953250" cy="1257300"/>
            <wp:effectExtent l="0" t="0" r="0" b="0"/>
            <wp:wrapNone/>
            <wp:docPr id="165584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7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853805" w14:textId="69D7E2F5" w:rsidR="00C1043F" w:rsidRDefault="00C1043F" w:rsidP="002B3BAB">
      <w:pPr>
        <w:spacing w:after="200"/>
        <w:jc w:val="center"/>
        <w:rPr>
          <w:sz w:val="24"/>
        </w:rPr>
      </w:pPr>
    </w:p>
    <w:p w14:paraId="63354149" w14:textId="704DED4A" w:rsidR="00C1043F" w:rsidRDefault="00C1043F" w:rsidP="002B3BAB">
      <w:pPr>
        <w:spacing w:after="200"/>
        <w:jc w:val="center"/>
        <w:rPr>
          <w:sz w:val="24"/>
        </w:rPr>
      </w:pPr>
    </w:p>
    <w:p w14:paraId="313A1291" w14:textId="77777777" w:rsidR="00C1043F" w:rsidRDefault="00C1043F" w:rsidP="002B3BAB">
      <w:pPr>
        <w:spacing w:after="200"/>
        <w:jc w:val="center"/>
        <w:rPr>
          <w:sz w:val="24"/>
        </w:rPr>
      </w:pPr>
    </w:p>
    <w:p w14:paraId="0B346F05" w14:textId="77777777" w:rsidR="00C1043F" w:rsidRDefault="00C1043F" w:rsidP="002B3BAB">
      <w:pPr>
        <w:spacing w:after="200"/>
        <w:jc w:val="center"/>
        <w:rPr>
          <w:sz w:val="24"/>
        </w:rPr>
      </w:pPr>
    </w:p>
    <w:p w14:paraId="3C029147" w14:textId="77777777" w:rsidR="00C1043F" w:rsidRDefault="00C1043F" w:rsidP="00C1043F">
      <w:pPr>
        <w:spacing w:after="200"/>
        <w:rPr>
          <w:sz w:val="24"/>
        </w:rPr>
      </w:pPr>
    </w:p>
    <w:p w14:paraId="2D203945" w14:textId="77777777" w:rsidR="00C1043F" w:rsidRDefault="00C1043F" w:rsidP="00C1043F">
      <w:pPr>
        <w:spacing w:after="200"/>
        <w:rPr>
          <w:sz w:val="24"/>
        </w:rPr>
      </w:pPr>
    </w:p>
    <w:p w14:paraId="21F5F2E5" w14:textId="77777777" w:rsidR="00C1043F" w:rsidRDefault="00C1043F" w:rsidP="002B3BAB">
      <w:pPr>
        <w:spacing w:after="200"/>
        <w:jc w:val="center"/>
        <w:rPr>
          <w:sz w:val="24"/>
        </w:rPr>
      </w:pPr>
    </w:p>
    <w:p w14:paraId="0EF78A69" w14:textId="065EF2A8" w:rsidR="002B3BAB" w:rsidRDefault="002B3BAB" w:rsidP="002B3BA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FE60169" wp14:editId="3A1E9C06">
            <wp:simplePos x="0" y="0"/>
            <wp:positionH relativeFrom="column">
              <wp:posOffset>-457331</wp:posOffset>
            </wp:positionH>
            <wp:positionV relativeFrom="paragraph">
              <wp:posOffset>-572770</wp:posOffset>
            </wp:positionV>
            <wp:extent cx="6489700" cy="2149642"/>
            <wp:effectExtent l="0" t="0" r="6350" b="3175"/>
            <wp:wrapNone/>
            <wp:docPr id="886797097" name="Imagen 2" descr="Gráfico de las respuestas de Formularios. Título de la pregunta: ¿QUE PAGOS REALIZAS CON MAS FRECUENCIA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las respuestas de Formularios. Título de la pregunta: ¿QUE PAGOS REALIZAS CON MAS FRECUENCIA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14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598D0" w14:textId="42040729" w:rsidR="002B3BAB" w:rsidRPr="000F13A9" w:rsidRDefault="002B3BAB" w:rsidP="002B3BAB"/>
    <w:p w14:paraId="25444605" w14:textId="4C714BCF" w:rsidR="002B3BAB" w:rsidRPr="000F13A9" w:rsidRDefault="002B3BAB" w:rsidP="002B3BAB"/>
    <w:p w14:paraId="473EFB38" w14:textId="7ED0C469" w:rsidR="002B3BAB" w:rsidRPr="000F13A9" w:rsidRDefault="002B3BAB" w:rsidP="002B3BAB"/>
    <w:p w14:paraId="56385F2C" w14:textId="1311FC63" w:rsidR="002B3BAB" w:rsidRPr="000F13A9" w:rsidRDefault="002B3BAB" w:rsidP="002B3BAB"/>
    <w:p w14:paraId="4BA7EDEE" w14:textId="561AD252" w:rsidR="002B3BAB" w:rsidRPr="000F13A9" w:rsidRDefault="00C1043F" w:rsidP="002B3BAB">
      <w:r>
        <w:rPr>
          <w:noProof/>
        </w:rPr>
        <w:drawing>
          <wp:anchor distT="0" distB="0" distL="114300" distR="114300" simplePos="0" relativeHeight="251667456" behindDoc="0" locked="0" layoutInCell="1" allowOverlap="1" wp14:anchorId="0551083E" wp14:editId="170FAA25">
            <wp:simplePos x="0" y="0"/>
            <wp:positionH relativeFrom="column">
              <wp:posOffset>-457835</wp:posOffset>
            </wp:positionH>
            <wp:positionV relativeFrom="paragraph">
              <wp:posOffset>217170</wp:posOffset>
            </wp:positionV>
            <wp:extent cx="6489700" cy="2125345"/>
            <wp:effectExtent l="0" t="0" r="6350" b="8255"/>
            <wp:wrapNone/>
            <wp:docPr id="184285122" name="Imagen 3" descr="Gráfico de las respuestas de Formularios. Título de la pregunta: ¿SABES COMO SE MANEJAN LOS IMPUESTOS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áfico de las respuestas de Formularios. Título de la pregunta: ¿SABES COMO SE MANEJAN LOS IMPUESTOS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FA03A" w14:textId="2C67F8B6" w:rsidR="002B3BAB" w:rsidRPr="000F13A9" w:rsidRDefault="002B3BAB" w:rsidP="002B3BAB"/>
    <w:p w14:paraId="63927F99" w14:textId="4E401A52" w:rsidR="002B3BAB" w:rsidRPr="000F13A9" w:rsidRDefault="002B3BAB" w:rsidP="002B3BAB"/>
    <w:p w14:paraId="06360912" w14:textId="2F8EE7CB" w:rsidR="002B3BAB" w:rsidRPr="000F13A9" w:rsidRDefault="002B3BAB" w:rsidP="002B3BAB"/>
    <w:p w14:paraId="6206AE03" w14:textId="5ACD984B" w:rsidR="002B3BAB" w:rsidRPr="000F13A9" w:rsidRDefault="002B3BAB" w:rsidP="002B3BAB"/>
    <w:p w14:paraId="354E84F4" w14:textId="072CA0A0" w:rsidR="002B3BAB" w:rsidRPr="000F13A9" w:rsidRDefault="002B3BAB" w:rsidP="002B3BAB"/>
    <w:p w14:paraId="204F52A5" w14:textId="67E0EFC3" w:rsidR="002B3BAB" w:rsidRPr="000F13A9" w:rsidRDefault="002B3BAB" w:rsidP="002B3BAB"/>
    <w:p w14:paraId="1E223ACB" w14:textId="2CE04614" w:rsidR="002B3BAB" w:rsidRPr="000F13A9" w:rsidRDefault="002B3BAB" w:rsidP="002B3BAB"/>
    <w:p w14:paraId="22362FBA" w14:textId="3D78CFC2" w:rsidR="002B3BAB" w:rsidRPr="000F13A9" w:rsidRDefault="00C1043F" w:rsidP="002B3BAB">
      <w:r>
        <w:rPr>
          <w:noProof/>
        </w:rPr>
        <w:drawing>
          <wp:anchor distT="0" distB="0" distL="114300" distR="114300" simplePos="0" relativeHeight="251668480" behindDoc="0" locked="0" layoutInCell="1" allowOverlap="1" wp14:anchorId="1547FF9F" wp14:editId="47238D90">
            <wp:simplePos x="0" y="0"/>
            <wp:positionH relativeFrom="column">
              <wp:posOffset>-452755</wp:posOffset>
            </wp:positionH>
            <wp:positionV relativeFrom="paragraph">
              <wp:posOffset>169545</wp:posOffset>
            </wp:positionV>
            <wp:extent cx="6489700" cy="2362835"/>
            <wp:effectExtent l="0" t="0" r="6350" b="0"/>
            <wp:wrapNone/>
            <wp:docPr id="1488638522" name="Imagen 4" descr="Gráfico de las respuestas de Formularios. Título de la pregunta: ¿SABES PARA QUE SE UTILIZA EL DINERO QUE SE PAGA DE IMPUESTOS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áfico de las respuestas de Formularios. Título de la pregunta: ¿SABES PARA QUE SE UTILIZA EL DINERO QUE SE PAGA DE IMPUESTOS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D1ABF8" w14:textId="5FEA6768" w:rsidR="002B3BAB" w:rsidRPr="000F13A9" w:rsidRDefault="002B3BAB" w:rsidP="002B3BAB"/>
    <w:p w14:paraId="6DBF01D0" w14:textId="7ACBFABA" w:rsidR="002B3BAB" w:rsidRPr="000F13A9" w:rsidRDefault="002B3BAB" w:rsidP="002B3BAB"/>
    <w:p w14:paraId="53B575A8" w14:textId="5FC8A484" w:rsidR="002B3BAB" w:rsidRPr="000F13A9" w:rsidRDefault="002B3BAB" w:rsidP="002B3BAB"/>
    <w:p w14:paraId="736F99DA" w14:textId="7CB931FC" w:rsidR="002B3BAB" w:rsidRPr="000F13A9" w:rsidRDefault="002B3BAB" w:rsidP="002B3BAB"/>
    <w:p w14:paraId="1B6E28A6" w14:textId="77777777" w:rsidR="002B3BAB" w:rsidRPr="000F13A9" w:rsidRDefault="002B3BAB" w:rsidP="002B3BAB"/>
    <w:p w14:paraId="6C1A23DF" w14:textId="6F81BDE5" w:rsidR="002B3BAB" w:rsidRPr="000F13A9" w:rsidRDefault="002B3BAB" w:rsidP="002B3BAB"/>
    <w:p w14:paraId="41DF0B5C" w14:textId="243EB46F" w:rsidR="002B3BAB" w:rsidRPr="000F13A9" w:rsidRDefault="002B3BAB" w:rsidP="002B3BAB"/>
    <w:p w14:paraId="24C3B140" w14:textId="25781BFA" w:rsidR="002B3BAB" w:rsidRPr="000F13A9" w:rsidRDefault="00C1043F" w:rsidP="002B3BAB">
      <w:r>
        <w:rPr>
          <w:noProof/>
        </w:rPr>
        <w:drawing>
          <wp:anchor distT="0" distB="0" distL="114300" distR="114300" simplePos="0" relativeHeight="251669504" behindDoc="0" locked="0" layoutInCell="1" allowOverlap="1" wp14:anchorId="5B2C090C" wp14:editId="033244F2">
            <wp:simplePos x="0" y="0"/>
            <wp:positionH relativeFrom="column">
              <wp:posOffset>-452755</wp:posOffset>
            </wp:positionH>
            <wp:positionV relativeFrom="paragraph">
              <wp:posOffset>269875</wp:posOffset>
            </wp:positionV>
            <wp:extent cx="6489700" cy="2364105"/>
            <wp:effectExtent l="0" t="0" r="6350" b="0"/>
            <wp:wrapNone/>
            <wp:docPr id="45567007" name="Imagen 5" descr="Gráfico de las respuestas de Formularios. Título de la pregunta: ¿TIENES TU INE (CREDENCIAL PARA VOTAR?. Número de respuestas: 19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áfico de las respuestas de Formularios. Título de la pregunta: ¿TIENES TU INE (CREDENCIAL PARA VOTAR?. Número de respuestas: 19 respuesta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739C27" w14:textId="0B3E3778" w:rsidR="002B3BAB" w:rsidRPr="000F13A9" w:rsidRDefault="002B3BAB" w:rsidP="002B3BAB"/>
    <w:p w14:paraId="283A249D" w14:textId="1B72C829" w:rsidR="002B3BAB" w:rsidRDefault="002B3BAB" w:rsidP="002B3BAB">
      <w:pPr>
        <w:rPr>
          <w:noProof/>
        </w:rPr>
      </w:pPr>
    </w:p>
    <w:p w14:paraId="599B6777" w14:textId="28BBC637" w:rsidR="002B3BAB" w:rsidRDefault="002B3BAB" w:rsidP="002B3BAB">
      <w:pPr>
        <w:ind w:firstLine="708"/>
      </w:pPr>
    </w:p>
    <w:p w14:paraId="39DD1533" w14:textId="4FA420D7" w:rsidR="002B3BAB" w:rsidRDefault="002B3BAB" w:rsidP="002B3BAB">
      <w:pPr>
        <w:ind w:firstLine="708"/>
      </w:pPr>
    </w:p>
    <w:p w14:paraId="71831E9D" w14:textId="56CEA0EE" w:rsidR="002B3BAB" w:rsidRDefault="002B3BAB" w:rsidP="002B3BAB">
      <w:pPr>
        <w:ind w:firstLine="708"/>
      </w:pPr>
    </w:p>
    <w:p w14:paraId="4E3A6C1D" w14:textId="1BAD9BBE" w:rsidR="002B3BAB" w:rsidRDefault="002B3BAB" w:rsidP="002B3BAB">
      <w:pPr>
        <w:ind w:firstLine="708"/>
      </w:pPr>
    </w:p>
    <w:p w14:paraId="325270C6" w14:textId="424C240D" w:rsidR="002B3BAB" w:rsidRDefault="002B3BAB" w:rsidP="002B3BAB">
      <w:pPr>
        <w:ind w:firstLine="708"/>
      </w:pPr>
    </w:p>
    <w:p w14:paraId="1FBD2669" w14:textId="10DF0A5B" w:rsidR="002B3BAB" w:rsidRDefault="002B3BAB" w:rsidP="002B3BAB">
      <w:pPr>
        <w:ind w:firstLine="708"/>
      </w:pPr>
    </w:p>
    <w:p w14:paraId="367752C0" w14:textId="4BC9570F" w:rsidR="002B3BAB" w:rsidRPr="000F13A9" w:rsidRDefault="00C1043F" w:rsidP="002B3BAB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C230B1C" wp14:editId="03F94314">
            <wp:simplePos x="0" y="0"/>
            <wp:positionH relativeFrom="column">
              <wp:posOffset>-671195</wp:posOffset>
            </wp:positionH>
            <wp:positionV relativeFrom="paragraph">
              <wp:posOffset>-736600</wp:posOffset>
            </wp:positionV>
            <wp:extent cx="6568440" cy="2011680"/>
            <wp:effectExtent l="0" t="0" r="3810" b="7620"/>
            <wp:wrapNone/>
            <wp:docPr id="587119528" name="Imagen 6" descr="Gráfico de las respuestas de Formularios. Título de la pregunta: ¿TIENES TU RFC (REGISTRO FEDERAL DE CONTRIBUYENTE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áfico de las respuestas de Formularios. Título de la pregunta: ¿TIENES TU RFC (REGISTRO FEDERAL DE CONTRIBUYENTE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E69F7" w14:textId="206DC0C1" w:rsidR="002B3BAB" w:rsidRPr="000F13A9" w:rsidRDefault="002B3BAB" w:rsidP="002B3BAB"/>
    <w:p w14:paraId="3023F6E2" w14:textId="55CD4400" w:rsidR="002B3BAB" w:rsidRPr="000F13A9" w:rsidRDefault="002B3BAB" w:rsidP="002B3BAB"/>
    <w:p w14:paraId="6EC300E2" w14:textId="75B4F145" w:rsidR="002B3BAB" w:rsidRPr="000F13A9" w:rsidRDefault="002B3BAB" w:rsidP="002B3BAB"/>
    <w:p w14:paraId="4A05D490" w14:textId="0365C75A" w:rsidR="002B3BAB" w:rsidRPr="000F13A9" w:rsidRDefault="00C1043F" w:rsidP="002B3BAB">
      <w:r>
        <w:rPr>
          <w:noProof/>
        </w:rPr>
        <w:drawing>
          <wp:anchor distT="0" distB="0" distL="114300" distR="114300" simplePos="0" relativeHeight="251671552" behindDoc="0" locked="0" layoutInCell="1" allowOverlap="1" wp14:anchorId="772A1B7C" wp14:editId="3459AEB3">
            <wp:simplePos x="0" y="0"/>
            <wp:positionH relativeFrom="column">
              <wp:posOffset>-676275</wp:posOffset>
            </wp:positionH>
            <wp:positionV relativeFrom="paragraph">
              <wp:posOffset>185420</wp:posOffset>
            </wp:positionV>
            <wp:extent cx="6568440" cy="2026920"/>
            <wp:effectExtent l="0" t="0" r="3810" b="0"/>
            <wp:wrapNone/>
            <wp:docPr id="1074047990" name="Imagen 7" descr="Gráfico de las respuestas de Formularios. Título de la pregunta: ¿ALGUNA VEZ HAS PAGADO OTROS SERVICIOS ADEMAS DE LA LUZ, AGUA O PREDIO? 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áfico de las respuestas de Formularios. Título de la pregunta: ¿ALGUNA VEZ HAS PAGADO OTROS SERVICIOS ADEMAS DE LA LUZ, AGUA O PREDIO? 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878E5" w14:textId="38CD71B4" w:rsidR="002B3BAB" w:rsidRPr="000F13A9" w:rsidRDefault="002B3BAB" w:rsidP="002B3BAB"/>
    <w:p w14:paraId="2C02C834" w14:textId="40D99D6B" w:rsidR="002B3BAB" w:rsidRDefault="002B3BAB" w:rsidP="002B3BAB"/>
    <w:p w14:paraId="01C732A9" w14:textId="64EF863E" w:rsidR="002B3BAB" w:rsidRDefault="002B3BAB" w:rsidP="002B3BAB"/>
    <w:p w14:paraId="51EF209C" w14:textId="214C1EB5" w:rsidR="002B3BAB" w:rsidRPr="000F13A9" w:rsidRDefault="002B3BAB" w:rsidP="002B3BAB"/>
    <w:p w14:paraId="5DC2E8C0" w14:textId="6A126F3C" w:rsidR="002B3BAB" w:rsidRPr="000F13A9" w:rsidRDefault="002B3BAB" w:rsidP="002B3BAB"/>
    <w:p w14:paraId="1967E3B2" w14:textId="4F2F4842" w:rsidR="002B3BAB" w:rsidRPr="000F13A9" w:rsidRDefault="002B3BAB" w:rsidP="002B3BAB"/>
    <w:p w14:paraId="4196E441" w14:textId="245018C9" w:rsidR="002B3BAB" w:rsidRPr="000F13A9" w:rsidRDefault="00C1043F" w:rsidP="002B3BAB">
      <w:r>
        <w:rPr>
          <w:noProof/>
        </w:rPr>
        <w:drawing>
          <wp:anchor distT="0" distB="0" distL="114300" distR="114300" simplePos="0" relativeHeight="251672576" behindDoc="0" locked="0" layoutInCell="1" allowOverlap="1" wp14:anchorId="6EAEF3F6" wp14:editId="3083CD3E">
            <wp:simplePos x="0" y="0"/>
            <wp:positionH relativeFrom="column">
              <wp:posOffset>-679527</wp:posOffset>
            </wp:positionH>
            <wp:positionV relativeFrom="paragraph">
              <wp:posOffset>299720</wp:posOffset>
            </wp:positionV>
            <wp:extent cx="6568440" cy="2270760"/>
            <wp:effectExtent l="0" t="0" r="3810" b="0"/>
            <wp:wrapNone/>
            <wp:docPr id="445527949" name="Imagen 8" descr="Gráfico de las respuestas de Formularios. Título de la pregunta: ¿CUANDOS DEBES REALIZAR LOS PAGOS DE TUS IMPUESTOS O TRAMITES REQUIERES AYUDA DE ALGUIEN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o de las respuestas de Formularios. Título de la pregunta: ¿CUANDOS DEBES REALIZAR LOS PAGOS DE TUS IMPUESTOS O TRAMITES REQUIERES AYUDA DE ALGUIEN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F5B1E" w14:textId="77E614EB" w:rsidR="002B3BAB" w:rsidRDefault="002B3BAB" w:rsidP="002B3BAB"/>
    <w:p w14:paraId="4C176F01" w14:textId="1B1C71AA" w:rsidR="002B3BAB" w:rsidRDefault="002B3BAB" w:rsidP="002B3BAB"/>
    <w:p w14:paraId="3A0A62CA" w14:textId="7761B82F" w:rsidR="002B3BAB" w:rsidRPr="000F13A9" w:rsidRDefault="002B3BAB" w:rsidP="002B3BAB"/>
    <w:p w14:paraId="3B7CA8AA" w14:textId="47223623" w:rsidR="002B3BAB" w:rsidRPr="000F13A9" w:rsidRDefault="002B3BAB" w:rsidP="002B3BAB"/>
    <w:p w14:paraId="385F4DF6" w14:textId="5D73FD3E" w:rsidR="002B3BAB" w:rsidRPr="000F13A9" w:rsidRDefault="002B3BAB" w:rsidP="002B3BAB"/>
    <w:p w14:paraId="3B3EA5CB" w14:textId="77777777" w:rsidR="002B3BAB" w:rsidRPr="000F13A9" w:rsidRDefault="002B3BAB" w:rsidP="002B3BAB"/>
    <w:p w14:paraId="6D6B24E6" w14:textId="518F5DA3" w:rsidR="002B3BAB" w:rsidRPr="000F13A9" w:rsidRDefault="002B3BAB" w:rsidP="002B3BAB"/>
    <w:p w14:paraId="427388AF" w14:textId="4AF3C7A4" w:rsidR="002B3BAB" w:rsidRPr="000F13A9" w:rsidRDefault="002B3BAB" w:rsidP="002B3BAB"/>
    <w:p w14:paraId="654F8899" w14:textId="053ECE13" w:rsidR="002B3BAB" w:rsidRDefault="00E163C7" w:rsidP="002B3BAB">
      <w:r>
        <w:rPr>
          <w:noProof/>
        </w:rPr>
        <w:drawing>
          <wp:anchor distT="0" distB="0" distL="114300" distR="114300" simplePos="0" relativeHeight="251673600" behindDoc="0" locked="0" layoutInCell="1" allowOverlap="1" wp14:anchorId="3D2B90E4" wp14:editId="2D5A9905">
            <wp:simplePos x="0" y="0"/>
            <wp:positionH relativeFrom="column">
              <wp:posOffset>-676987</wp:posOffset>
            </wp:positionH>
            <wp:positionV relativeFrom="paragraph">
              <wp:posOffset>109220</wp:posOffset>
            </wp:positionV>
            <wp:extent cx="6568440" cy="2543810"/>
            <wp:effectExtent l="0" t="0" r="3810" b="8890"/>
            <wp:wrapNone/>
            <wp:docPr id="1829494042" name="Imagen 9" descr="Gráfico de las respuestas de Formularios. Título de la pregunta: ¿QUE TAN DIFICIL SE TE HACE REALIZAR LOS PAGOS HACIA LOS IMPUESTOS, SERVICIOS O TRAMITES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áfico de las respuestas de Formularios. Título de la pregunta: ¿QUE TAN DIFICIL SE TE HACE REALIZAR LOS PAGOS HACIA LOS IMPUESTOS, SERVICIOS O TRAMITES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384C6B" w14:textId="72C1AB1F" w:rsidR="002B3BAB" w:rsidRDefault="002B3BAB" w:rsidP="002B3BAB"/>
    <w:p w14:paraId="05D881DC" w14:textId="78D1272A" w:rsidR="002B3BAB" w:rsidRDefault="002B3BAB" w:rsidP="002B3BAB"/>
    <w:p w14:paraId="5DFA985B" w14:textId="77777777" w:rsidR="002B3BAB" w:rsidRDefault="002B3BAB" w:rsidP="002B3BAB"/>
    <w:p w14:paraId="71B3C72D" w14:textId="5E696A98" w:rsidR="002B3BAB" w:rsidRDefault="002B3BAB" w:rsidP="002B3BAB"/>
    <w:p w14:paraId="18ED0DAC" w14:textId="1E19134D" w:rsidR="002B3BAB" w:rsidRDefault="002B3BAB" w:rsidP="002B3BAB"/>
    <w:p w14:paraId="593250EE" w14:textId="659558F0" w:rsidR="002B3BAB" w:rsidRDefault="002B3BAB" w:rsidP="002B3BAB"/>
    <w:p w14:paraId="7A57A54E" w14:textId="357208C1" w:rsidR="002B3BAB" w:rsidRDefault="002B3BAB" w:rsidP="002B3BAB"/>
    <w:p w14:paraId="0DFD965D" w14:textId="4B1851D4" w:rsidR="002B3BAB" w:rsidRDefault="002B3BAB" w:rsidP="00C1043F"/>
    <w:p w14:paraId="303C52C6" w14:textId="77777777" w:rsidR="00C1043F" w:rsidRDefault="00C1043F" w:rsidP="00C1043F"/>
    <w:p w14:paraId="5AA0BF85" w14:textId="5607A639" w:rsidR="00C1043F" w:rsidRDefault="00C1043F" w:rsidP="00C1043F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7DB0456" wp14:editId="26071851">
            <wp:simplePos x="0" y="0"/>
            <wp:positionH relativeFrom="column">
              <wp:posOffset>-617855</wp:posOffset>
            </wp:positionH>
            <wp:positionV relativeFrom="paragraph">
              <wp:posOffset>-959485</wp:posOffset>
            </wp:positionV>
            <wp:extent cx="6710272" cy="2356834"/>
            <wp:effectExtent l="0" t="0" r="0" b="5715"/>
            <wp:wrapNone/>
            <wp:docPr id="1513847896" name="Imagen 10" descr="Gráfico de las respuestas de Formularios. Título de la pregunta: ¿ALGUNA VEZ HAS RECIBIDO ALGUNA AYUDA O APOYO DEL GOBIERNO (BECA, AYUDA ECONOMICA, O ALIMENTARIA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las respuestas de Formularios. Título de la pregunta: ¿ALGUNA VEZ HAS RECIBIDO ALGUNA AYUDA O APOYO DEL GOBIERNO (BECA, AYUDA ECONOMICA, O ALIMENTARIA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272" cy="235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E9EE9" w14:textId="77777777" w:rsidR="00C1043F" w:rsidRPr="00C1043F" w:rsidRDefault="00C1043F" w:rsidP="00C1043F"/>
    <w:p w14:paraId="08CE567C" w14:textId="106619AB" w:rsidR="002B3BAB" w:rsidRDefault="00C1043F">
      <w:pPr>
        <w:spacing w:after="200"/>
        <w:rPr>
          <w:rFonts w:ascii="Algerian" w:hAnsi="Algeri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B6DC651" wp14:editId="4E9F0139">
            <wp:simplePos x="0" y="0"/>
            <wp:positionH relativeFrom="column">
              <wp:posOffset>-617618</wp:posOffset>
            </wp:positionH>
            <wp:positionV relativeFrom="paragraph">
              <wp:posOffset>842645</wp:posOffset>
            </wp:positionV>
            <wp:extent cx="6710045" cy="2543810"/>
            <wp:effectExtent l="0" t="0" r="0" b="8890"/>
            <wp:wrapNone/>
            <wp:docPr id="1789476547" name="Imagen 11" descr="Gráfico de las respuestas de Formularios. Título de la pregunta: ¿SI TUVIERAS LA OPORTUNIDAD DE APRENDER MAS SOBRE TRAMITES , PAGOS DE IMPUESTOS Y SERVICIOS, TE INTERSARIA?. Número de respuestas: 20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áfico de las respuestas de Formularios. Título de la pregunta: ¿SI TUVIERAS LA OPORTUNIDAD DE APRENDER MAS SOBRE TRAMITES , PAGOS DE IMPUESTOS Y SERVICIOS, TE INTERSARIA?. Número de respuestas: 20 respuestas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4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3BAB">
        <w:rPr>
          <w:rFonts w:ascii="Algerian" w:hAnsi="Algerian"/>
          <w:sz w:val="28"/>
          <w:szCs w:val="28"/>
        </w:rPr>
        <w:br w:type="page"/>
      </w:r>
    </w:p>
    <w:p w14:paraId="34C5693B" w14:textId="77777777" w:rsidR="00C1043F" w:rsidRDefault="00C1043F" w:rsidP="00C1043F">
      <w:pPr>
        <w:spacing w:after="200"/>
        <w:rPr>
          <w:rFonts w:ascii="Algerian" w:hAnsi="Algerian"/>
          <w:sz w:val="28"/>
          <w:szCs w:val="28"/>
        </w:rPr>
        <w:sectPr w:rsidR="00C1043F" w:rsidSect="00502B52">
          <w:footerReference w:type="default" r:id="rId26"/>
          <w:pgSz w:w="12240" w:h="15840" w:code="1"/>
          <w:pgMar w:top="1836" w:right="1751" w:bottom="765" w:left="1751" w:header="709" w:footer="709" w:gutter="0"/>
          <w:pgNumType w:start="0"/>
          <w:cols w:space="720"/>
          <w:titlePg/>
          <w:docGrid w:linePitch="360"/>
        </w:sectPr>
      </w:pPr>
    </w:p>
    <w:p w14:paraId="568E9866" w14:textId="77777777" w:rsidR="00C1043F" w:rsidRDefault="00C1043F" w:rsidP="00C1043F">
      <w:pPr>
        <w:spacing w:after="200"/>
        <w:rPr>
          <w:rFonts w:ascii="Algerian" w:hAnsi="Algerian"/>
          <w:color w:val="00B050"/>
          <w:sz w:val="28"/>
          <w:szCs w:val="28"/>
        </w:rPr>
      </w:pPr>
      <w:r w:rsidRPr="002B3BAB">
        <w:rPr>
          <w:rFonts w:ascii="Algerian" w:hAnsi="Algerian"/>
          <w:color w:val="00B050"/>
          <w:sz w:val="28"/>
          <w:szCs w:val="28"/>
        </w:rPr>
        <w:lastRenderedPageBreak/>
        <w:t xml:space="preserve">Planeación </w:t>
      </w:r>
    </w:p>
    <w:p w14:paraId="377968C2" w14:textId="77777777" w:rsidR="00C1043F" w:rsidRPr="00F05BF3" w:rsidRDefault="00C1043F" w:rsidP="00C1043F">
      <w:pPr>
        <w:spacing w:after="200"/>
        <w:rPr>
          <w:rFonts w:asciiTheme="majorHAnsi" w:hAnsiTheme="majorHAnsi"/>
          <w:color w:val="000000" w:themeColor="text1"/>
          <w:sz w:val="28"/>
          <w:szCs w:val="28"/>
        </w:rPr>
      </w:pPr>
      <w:r w:rsidRPr="002B3BAB">
        <w:rPr>
          <w:rFonts w:ascii="Algerian" w:hAnsi="Algerian"/>
          <w:color w:val="000000" w:themeColor="text1"/>
          <w:sz w:val="28"/>
          <w:szCs w:val="28"/>
        </w:rPr>
        <w:t>Fase 2</w:t>
      </w:r>
      <w:r>
        <w:rPr>
          <w:rFonts w:ascii="Algerian" w:hAnsi="Algerian"/>
          <w:color w:val="000000" w:themeColor="text1"/>
          <w:sz w:val="28"/>
          <w:szCs w:val="28"/>
        </w:rPr>
        <w:t xml:space="preserve">: </w:t>
      </w:r>
      <w:r w:rsidRPr="00F05BF3">
        <w:rPr>
          <w:rFonts w:asciiTheme="majorHAnsi" w:hAnsiTheme="majorHAnsi"/>
          <w:color w:val="000000" w:themeColor="text1"/>
          <w:sz w:val="28"/>
          <w:szCs w:val="28"/>
        </w:rPr>
        <w:t>Realizar modelo conceptual utilizando lo observado en la fase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1 Conformado </w:t>
      </w:r>
      <w:proofErr w:type="gramStart"/>
      <w:r>
        <w:rPr>
          <w:rFonts w:asciiTheme="majorHAnsi" w:hAnsiTheme="majorHAnsi"/>
          <w:color w:val="000000" w:themeColor="text1"/>
          <w:sz w:val="28"/>
          <w:szCs w:val="28"/>
        </w:rPr>
        <w:t>un estructura diaria</w:t>
      </w:r>
      <w:proofErr w:type="gramEnd"/>
      <w:r>
        <w:rPr>
          <w:rFonts w:asciiTheme="majorHAnsi" w:hAnsiTheme="majorHAnsi"/>
          <w:color w:val="000000" w:themeColor="text1"/>
          <w:sz w:val="28"/>
          <w:szCs w:val="28"/>
        </w:rPr>
        <w:t xml:space="preserve"> para el sitio en torno a los tramites requeridos </w:t>
      </w:r>
    </w:p>
    <w:p w14:paraId="5285BDD7" w14:textId="02BD75F6" w:rsidR="00C1043F" w:rsidRPr="00C1043F" w:rsidRDefault="00E163C7" w:rsidP="00C1043F">
      <w:pPr>
        <w:spacing w:after="200"/>
        <w:rPr>
          <w:rFonts w:ascii="Algerian" w:hAnsi="Algerian"/>
          <w:sz w:val="28"/>
          <w:szCs w:val="28"/>
        </w:rPr>
      </w:pPr>
      <w:r w:rsidRPr="00E163C7">
        <w:rPr>
          <w:rFonts w:ascii="Algerian" w:hAnsi="Algeri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9632014" wp14:editId="58D23AD7">
            <wp:simplePos x="0" y="0"/>
            <wp:positionH relativeFrom="column">
              <wp:posOffset>-3175</wp:posOffset>
            </wp:positionH>
            <wp:positionV relativeFrom="paragraph">
              <wp:posOffset>3810</wp:posOffset>
            </wp:positionV>
            <wp:extent cx="8991600" cy="5092700"/>
            <wp:effectExtent l="0" t="0" r="0" b="0"/>
            <wp:wrapNone/>
            <wp:docPr id="1100469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9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1043F" w:rsidRPr="00C1043F" w:rsidSect="00C1043F">
      <w:pgSz w:w="15840" w:h="12240" w:orient="landscape" w:code="1"/>
      <w:pgMar w:top="1752" w:right="1837" w:bottom="1752" w:left="765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3630" w14:textId="77777777" w:rsidR="004C39C7" w:rsidRDefault="004C39C7">
      <w:pPr>
        <w:spacing w:before="0" w:after="0" w:line="240" w:lineRule="auto"/>
      </w:pPr>
      <w:r>
        <w:separator/>
      </w:r>
    </w:p>
  </w:endnote>
  <w:endnote w:type="continuationSeparator" w:id="0">
    <w:p w14:paraId="43985298" w14:textId="77777777" w:rsidR="004C39C7" w:rsidRDefault="004C39C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D744" w14:textId="77777777" w:rsidR="00C24251" w:rsidRPr="00CF40D8" w:rsidRDefault="00C24251">
    <w:pPr>
      <w:pStyle w:val="Piedepgina"/>
    </w:pPr>
    <w:r w:rsidRPr="00CF40D8">
      <w:t xml:space="preserve">Página </w:t>
    </w:r>
    <w:r w:rsidRPr="00CF40D8">
      <w:fldChar w:fldCharType="begin"/>
    </w:r>
    <w:r w:rsidRPr="00CF40D8">
      <w:instrText>PAGE  \* Arabic  \* MERGEFORMAT</w:instrText>
    </w:r>
    <w:r w:rsidRPr="00CF40D8">
      <w:fldChar w:fldCharType="separate"/>
    </w:r>
    <w:r w:rsidR="008A2161">
      <w:rPr>
        <w:noProof/>
      </w:rPr>
      <w:t>1</w:t>
    </w:r>
    <w:r w:rsidRPr="00CF40D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BEF1" w14:textId="77777777" w:rsidR="004C39C7" w:rsidRDefault="004C39C7">
      <w:pPr>
        <w:spacing w:before="0" w:after="0" w:line="240" w:lineRule="auto"/>
      </w:pPr>
      <w:r>
        <w:separator/>
      </w:r>
    </w:p>
  </w:footnote>
  <w:footnote w:type="continuationSeparator" w:id="0">
    <w:p w14:paraId="5A679AF4" w14:textId="77777777" w:rsidR="004C39C7" w:rsidRDefault="004C39C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D905522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2570650F"/>
    <w:multiLevelType w:val="hybridMultilevel"/>
    <w:tmpl w:val="D28CD0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192301">
    <w:abstractNumId w:val="1"/>
  </w:num>
  <w:num w:numId="2" w16cid:durableId="2129615568">
    <w:abstractNumId w:val="1"/>
  </w:num>
  <w:num w:numId="3" w16cid:durableId="832599832">
    <w:abstractNumId w:val="0"/>
  </w:num>
  <w:num w:numId="4" w16cid:durableId="319846678">
    <w:abstractNumId w:val="0"/>
  </w:num>
  <w:num w:numId="5" w16cid:durableId="1592740327">
    <w:abstractNumId w:val="1"/>
  </w:num>
  <w:num w:numId="6" w16cid:durableId="412358600">
    <w:abstractNumId w:val="0"/>
  </w:num>
  <w:num w:numId="7" w16cid:durableId="139619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45"/>
    <w:rsid w:val="000537E2"/>
    <w:rsid w:val="00062F8F"/>
    <w:rsid w:val="000C3468"/>
    <w:rsid w:val="00104DBE"/>
    <w:rsid w:val="00115956"/>
    <w:rsid w:val="00162E13"/>
    <w:rsid w:val="00210D08"/>
    <w:rsid w:val="00246E4E"/>
    <w:rsid w:val="00293D35"/>
    <w:rsid w:val="002B3BAB"/>
    <w:rsid w:val="002D0521"/>
    <w:rsid w:val="002E62D8"/>
    <w:rsid w:val="00315DF0"/>
    <w:rsid w:val="00340910"/>
    <w:rsid w:val="0037246B"/>
    <w:rsid w:val="00410146"/>
    <w:rsid w:val="004241E5"/>
    <w:rsid w:val="004C39C7"/>
    <w:rsid w:val="004C7BC9"/>
    <w:rsid w:val="00502B52"/>
    <w:rsid w:val="0052431A"/>
    <w:rsid w:val="005350B4"/>
    <w:rsid w:val="00535F0C"/>
    <w:rsid w:val="005E704C"/>
    <w:rsid w:val="00650176"/>
    <w:rsid w:val="00652A01"/>
    <w:rsid w:val="006F5BFB"/>
    <w:rsid w:val="006F6D69"/>
    <w:rsid w:val="0076466F"/>
    <w:rsid w:val="007C0D45"/>
    <w:rsid w:val="007E2A09"/>
    <w:rsid w:val="007F1277"/>
    <w:rsid w:val="00806A60"/>
    <w:rsid w:val="00852D90"/>
    <w:rsid w:val="0087552D"/>
    <w:rsid w:val="008A2161"/>
    <w:rsid w:val="008D4AB4"/>
    <w:rsid w:val="0099638C"/>
    <w:rsid w:val="009D2D39"/>
    <w:rsid w:val="009F48DB"/>
    <w:rsid w:val="00A13C76"/>
    <w:rsid w:val="00AD0E4A"/>
    <w:rsid w:val="00AE339C"/>
    <w:rsid w:val="00B81A8E"/>
    <w:rsid w:val="00BB1960"/>
    <w:rsid w:val="00C1043F"/>
    <w:rsid w:val="00C2009F"/>
    <w:rsid w:val="00C24251"/>
    <w:rsid w:val="00CB02A0"/>
    <w:rsid w:val="00CF40D8"/>
    <w:rsid w:val="00D76EB6"/>
    <w:rsid w:val="00DC083A"/>
    <w:rsid w:val="00DD55D9"/>
    <w:rsid w:val="00DF14A1"/>
    <w:rsid w:val="00E163C7"/>
    <w:rsid w:val="00E7382B"/>
    <w:rsid w:val="00EA3D45"/>
    <w:rsid w:val="00F05BF3"/>
    <w:rsid w:val="00F61A84"/>
    <w:rsid w:val="00FA258F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FFB6A"/>
  <w15:docId w15:val="{B76220D6-B360-4782-8EC3-7177AF1B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s-ES" w:eastAsia="es-E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3F"/>
    <w:pPr>
      <w:spacing w:after="160"/>
    </w:pPr>
  </w:style>
  <w:style w:type="paragraph" w:styleId="Ttulo1">
    <w:name w:val="heading 1"/>
    <w:basedOn w:val="Normal"/>
    <w:next w:val="Normal"/>
    <w:link w:val="Ttulo1Car"/>
    <w:uiPriority w:val="1"/>
    <w:qFormat/>
    <w:rsid w:val="00C24251"/>
    <w:pPr>
      <w:keepNext/>
      <w:keepLines/>
      <w:spacing w:before="36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cindecontacto">
    <w:name w:val="Información de contacto"/>
    <w:basedOn w:val="Normal"/>
    <w:uiPriority w:val="99"/>
    <w:qFormat/>
    <w:pPr>
      <w:spacing w:before="0" w:after="0"/>
      <w:jc w:val="center"/>
    </w:pPr>
  </w:style>
  <w:style w:type="character" w:customStyle="1" w:styleId="Ttulo1Car">
    <w:name w:val="Título 1 Car"/>
    <w:basedOn w:val="Fuentedeprrafopredeter"/>
    <w:link w:val="Ttulo1"/>
    <w:uiPriority w:val="1"/>
    <w:rsid w:val="00C2425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Ttulo2Car">
    <w:name w:val="Título 2 Car"/>
    <w:basedOn w:val="Fuentedeprrafopredeter"/>
    <w:link w:val="Ttulo2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Ttulo3Car">
    <w:name w:val="Título 3 Car"/>
    <w:basedOn w:val="Fuentedeprrafopredeter"/>
    <w:link w:val="Ttulo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Descripci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aconvietas">
    <w:name w:val="List Bullet"/>
    <w:basedOn w:val="Normal"/>
    <w:uiPriority w:val="1"/>
    <w:unhideWhenUsed/>
    <w:qFormat/>
    <w:rsid w:val="00C24251"/>
    <w:pPr>
      <w:numPr>
        <w:numId w:val="5"/>
      </w:numPr>
      <w:spacing w:after="120"/>
    </w:pPr>
  </w:style>
  <w:style w:type="paragraph" w:styleId="Listaconnmeros">
    <w:name w:val="List Number"/>
    <w:basedOn w:val="Normal"/>
    <w:uiPriority w:val="1"/>
    <w:unhideWhenUsed/>
    <w:qFormat/>
    <w:pPr>
      <w:numPr>
        <w:numId w:val="6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next w:val="Normal"/>
    <w:link w:val="SubttuloC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aps/>
      <w:sz w:val="26"/>
    </w:rPr>
  </w:style>
  <w:style w:type="character" w:styleId="nfasis">
    <w:name w:val="Emphasis"/>
    <w:basedOn w:val="Fuentedeprrafopredeter"/>
    <w:uiPriority w:val="10"/>
    <w:unhideWhenUsed/>
    <w:qFormat/>
    <w:rPr>
      <w:i w:val="0"/>
      <w:iCs w:val="0"/>
      <w:color w:val="007789" w:themeColor="accent1" w:themeShade="BF"/>
    </w:rPr>
  </w:style>
  <w:style w:type="paragraph" w:styleId="Sinespaciado">
    <w:name w:val="No Spacing"/>
    <w:link w:val="SinespaciadoC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color w:val="auto"/>
    </w:rPr>
  </w:style>
  <w:style w:type="paragraph" w:styleId="Cita">
    <w:name w:val="Quote"/>
    <w:basedOn w:val="Normal"/>
    <w:next w:val="Normal"/>
    <w:link w:val="CitaC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CitaCar">
    <w:name w:val="Cita Car"/>
    <w:basedOn w:val="Fuentedeprrafopredeter"/>
    <w:link w:val="Cita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tuloTDC">
    <w:name w:val="TOC Heading"/>
    <w:basedOn w:val="Ttulo1"/>
    <w:next w:val="Normal"/>
    <w:uiPriority w:val="39"/>
    <w:unhideWhenUsed/>
    <w:qFormat/>
    <w:pPr>
      <w:spacing w:before="0"/>
      <w:outlineLvl w:val="9"/>
    </w:pPr>
  </w:style>
  <w:style w:type="paragraph" w:styleId="Piedepgina">
    <w:name w:val="footer"/>
    <w:basedOn w:val="Normal"/>
    <w:link w:val="PiedepginaC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aps/>
      <w:sz w:val="16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EB8803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paragraph" w:styleId="Bibliografa">
    <w:name w:val="Bibliography"/>
    <w:basedOn w:val="Normal"/>
    <w:next w:val="Normal"/>
    <w:uiPriority w:val="39"/>
    <w:unhideWhenUsed/>
  </w:style>
  <w:style w:type="paragraph" w:styleId="Encabezado">
    <w:name w:val="header"/>
    <w:basedOn w:val="Normal"/>
    <w:link w:val="EncabezadoCar"/>
    <w:uiPriority w:val="99"/>
    <w:unhideWhenUsed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Sangranormal">
    <w:name w:val="Normal Indent"/>
    <w:basedOn w:val="Normal"/>
    <w:uiPriority w:val="99"/>
    <w:unhideWhenUsed/>
    <w:pPr>
      <w:ind w:left="720"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table" w:customStyle="1" w:styleId="tabladeinformes">
    <w:name w:val="tabla de informes"/>
    <w:basedOn w:val="Tablanormal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aconcuadrcula">
    <w:name w:val="Table Grid"/>
    <w:basedOn w:val="Tab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81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Student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EA885E70848568F70F63B2A9A0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7A00F-C3CA-4221-B357-4BEEB6B44877}"/>
      </w:docPartPr>
      <w:docPartBody>
        <w:p w:rsidR="00216A19" w:rsidRDefault="00000000">
          <w:pPr>
            <w:pStyle w:val="355EA885E70848568F70F63B2A9A0896"/>
          </w:pPr>
          <w:bookmarkStart w:id="0" w:name="_Toc329354602"/>
          <w:bookmarkStart w:id="1" w:name="_Toc329354823"/>
          <w:bookmarkStart w:id="2" w:name="_Toc329354603"/>
          <w:bookmarkStart w:id="3" w:name="_Toc329354824"/>
          <w:bookmarkStart w:id="4" w:name="_Toc329354604"/>
          <w:bookmarkStart w:id="5" w:name="_Toc329354825"/>
          <w:bookmarkStart w:id="6" w:name="_Toc329354605"/>
          <w:bookmarkStart w:id="7" w:name="_Toc329354826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r w:rsidRPr="00C84D22">
            <w:t>[Nombre de la asignatura]</w:t>
          </w:r>
        </w:p>
      </w:docPartBody>
    </w:docPart>
    <w:docPart>
      <w:docPartPr>
        <w:name w:val="8B3F48B570CF4D899D2E6A60570D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16A0C-A01B-4C25-A72D-34043BBE86E3}"/>
      </w:docPartPr>
      <w:docPartBody>
        <w:p w:rsidR="00216A19" w:rsidRDefault="00000000">
          <w:pPr>
            <w:pStyle w:val="8B3F48B570CF4D899D2E6A60570DD330"/>
          </w:pPr>
          <w:r w:rsidRPr="00C84D22"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06D1A0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09774868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0D"/>
    <w:rsid w:val="00216A19"/>
    <w:rsid w:val="00293D35"/>
    <w:rsid w:val="003B152E"/>
    <w:rsid w:val="00410146"/>
    <w:rsid w:val="006F5BFB"/>
    <w:rsid w:val="007D170D"/>
    <w:rsid w:val="007F1277"/>
    <w:rsid w:val="009413B5"/>
    <w:rsid w:val="00A9035C"/>
    <w:rsid w:val="00D76D6C"/>
    <w:rsid w:val="00E7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pPr>
      <w:keepNext/>
      <w:keepLines/>
      <w:spacing w:before="360" w:after="60" w:line="264" w:lineRule="auto"/>
      <w:outlineLvl w:val="0"/>
    </w:pPr>
    <w:rPr>
      <w:rFonts w:asciiTheme="majorHAnsi" w:eastAsiaTheme="majorEastAsia" w:hAnsiTheme="majorHAnsi" w:cstheme="majorBidi"/>
      <w:color w:val="4472C4" w:themeColor="accent1"/>
      <w:kern w:val="0"/>
      <w:sz w:val="30"/>
      <w:szCs w:val="20"/>
      <w:lang w:val="es-ES"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pPr>
      <w:keepNext/>
      <w:keepLines/>
      <w:spacing w:before="240" w:after="0" w:line="264" w:lineRule="auto"/>
      <w:outlineLvl w:val="1"/>
    </w:pPr>
    <w:rPr>
      <w:rFonts w:asciiTheme="majorHAnsi" w:eastAsiaTheme="majorEastAsia" w:hAnsiTheme="majorHAnsi" w:cstheme="majorBidi"/>
      <w:caps/>
      <w:color w:val="4472C4" w:themeColor="accent1"/>
      <w:kern w:val="0"/>
      <w:sz w:val="22"/>
      <w:szCs w:val="20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Pr>
      <w:rFonts w:asciiTheme="majorHAnsi" w:eastAsiaTheme="majorEastAsia" w:hAnsiTheme="majorHAnsi" w:cstheme="majorBidi"/>
      <w:color w:val="4472C4" w:themeColor="accent1"/>
      <w:kern w:val="0"/>
      <w:sz w:val="30"/>
      <w:szCs w:val="20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1"/>
    <w:rPr>
      <w:rFonts w:asciiTheme="majorHAnsi" w:eastAsiaTheme="majorEastAsia" w:hAnsiTheme="majorHAnsi" w:cstheme="majorBidi"/>
      <w:caps/>
      <w:color w:val="4472C4" w:themeColor="accent1"/>
      <w:kern w:val="0"/>
      <w:sz w:val="22"/>
      <w:szCs w:val="20"/>
      <w:lang w:val="es-ES" w:eastAsia="es-ES"/>
      <w14:ligatures w14:val="none"/>
    </w:rPr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before="120" w:after="120" w:line="264" w:lineRule="auto"/>
      <w:ind w:left="0" w:firstLine="0"/>
    </w:pPr>
    <w:rPr>
      <w:rFonts w:eastAsiaTheme="minorHAnsi"/>
      <w:color w:val="595959" w:themeColor="text1" w:themeTint="A6"/>
      <w:kern w:val="0"/>
      <w:sz w:val="20"/>
      <w:szCs w:val="20"/>
      <w:lang w:val="es-ES" w:eastAsia="es-ES"/>
      <w14:ligatures w14:val="none"/>
    </w:rPr>
  </w:style>
  <w:style w:type="paragraph" w:customStyle="1" w:styleId="355EA885E70848568F70F63B2A9A0896">
    <w:name w:val="355EA885E70848568F70F63B2A9A0896"/>
  </w:style>
  <w:style w:type="paragraph" w:customStyle="1" w:styleId="8B3F48B570CF4D899D2E6A60570DD330">
    <w:name w:val="8B3F48B570CF4D899D2E6A60570DD3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B46541-6D17-44D6-9305-0425AF0BC7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5E874D-8D53-4341-8BA4-32C8979816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75</TotalTime>
  <Pages>8</Pages>
  <Words>186</Words>
  <Characters>1027</Characters>
  <Application>Microsoft Office Word</Application>
  <DocSecurity>0</DocSecurity>
  <Lines>8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Encabezados</vt:lpstr>
      </vt:variant>
      <vt:variant>
        <vt:i4>5</vt:i4>
      </vt:variant>
    </vt:vector>
  </HeadingPairs>
  <TitlesOfParts>
    <vt:vector size="7" baseType="lpstr">
      <vt:lpstr>PROYECTO PRODUCTIVO</vt:lpstr>
      <vt:lpstr/>
      <vt:lpstr>&lt;Ya puede empezar</vt:lpstr>
      <vt:lpstr>Déjelo perfecto</vt:lpstr>
      <vt:lpstr>Termínelo con un último toque</vt:lpstr>
      <vt:lpstr>    Agregar una tabla de contenido</vt:lpstr>
      <vt:lpstr>    Agregar una bibliografía</vt:lpstr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PRODUCTIVO</dc:title>
  <dc:subject>OBJETIVO: IDENTIFICAR EL NIVEL DE CONOCIMIENTO Y PARTICIPACION DE LOS CIUDADANOS RESPECTO A LA REALIZACION DE TRAMITES ADMINISTRATIVOS BASICOS DEL BIENESTAR. ASI COMO BARRERAS DIGITALES QUE ENFRENTA .</dc:subject>
  <dc:creator>Marco Guadarrama</dc:creator>
  <cp:keywords>CONSTRUYE BASE DE DATOS PARA APLICACIONES WEB</cp:keywords>
  <cp:lastModifiedBy>Marco Guadarrama</cp:lastModifiedBy>
  <cp:revision>6</cp:revision>
  <dcterms:created xsi:type="dcterms:W3CDTF">2025-09-03T19:00:00Z</dcterms:created>
  <dcterms:modified xsi:type="dcterms:W3CDTF">2025-09-18T18:30:00Z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